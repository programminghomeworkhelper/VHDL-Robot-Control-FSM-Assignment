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80"/>
        <w:gridCol w:w="900"/>
      </w:tblGrid>
      <w:tr w:rsidR="00D92EFA" w14:paraId="3A83E0BF" w14:textId="77777777" w:rsidTr="00D12864">
        <w:tc>
          <w:tcPr>
            <w:tcW w:w="985" w:type="dxa"/>
          </w:tcPr>
          <w:p w14:paraId="59EDA0C8" w14:textId="7B22F60D" w:rsidR="00D92EFA" w:rsidRDefault="00D92EFA" w:rsidP="001C17AE">
            <w:pPr>
              <w:spacing w:after="0"/>
            </w:pPr>
          </w:p>
        </w:tc>
        <w:tc>
          <w:tcPr>
            <w:tcW w:w="8280" w:type="dxa"/>
            <w:vAlign w:val="center"/>
          </w:tcPr>
          <w:p w14:paraId="0C3E0D2C" w14:textId="030D9EB1" w:rsidR="00D92EFA" w:rsidRPr="00D92EFA" w:rsidRDefault="00D92EFA" w:rsidP="001C17AE">
            <w:pPr>
              <w:spacing w:after="0"/>
              <w:jc w:val="center"/>
              <w:rPr>
                <w:b/>
                <w:color w:val="18453B"/>
                <w:sz w:val="28"/>
              </w:rPr>
            </w:pPr>
            <w:r>
              <w:rPr>
                <w:b/>
                <w:color w:val="18453B"/>
                <w:sz w:val="28"/>
              </w:rPr>
              <w:t>DP</w:t>
            </w:r>
            <w:r w:rsidR="00D1343E">
              <w:rPr>
                <w:b/>
                <w:color w:val="18453B"/>
                <w:sz w:val="28"/>
              </w:rPr>
              <w:t>4</w:t>
            </w:r>
            <w:r w:rsidR="00663D00">
              <w:rPr>
                <w:b/>
                <w:color w:val="18453B"/>
                <w:sz w:val="28"/>
              </w:rPr>
              <w:t xml:space="preserve"> </w:t>
            </w:r>
            <w:r w:rsidR="00D1343E">
              <w:rPr>
                <w:b/>
                <w:color w:val="18453B"/>
                <w:sz w:val="28"/>
              </w:rPr>
              <w:t xml:space="preserve">Exercise 3 (Phase 2) </w:t>
            </w:r>
            <w:r>
              <w:rPr>
                <w:b/>
                <w:color w:val="18453B"/>
                <w:sz w:val="28"/>
              </w:rPr>
              <w:t>Worksheet</w:t>
            </w:r>
          </w:p>
          <w:p w14:paraId="702BF6AA" w14:textId="66E79ACC" w:rsidR="00D92EFA" w:rsidRPr="000A100C" w:rsidRDefault="00D92EFA" w:rsidP="001C17AE">
            <w:pPr>
              <w:spacing w:after="0"/>
              <w:jc w:val="center"/>
              <w:rPr>
                <w:b/>
                <w:color w:val="18453B"/>
                <w:sz w:val="24"/>
              </w:rPr>
            </w:pPr>
          </w:p>
        </w:tc>
        <w:tc>
          <w:tcPr>
            <w:tcW w:w="900" w:type="dxa"/>
          </w:tcPr>
          <w:p w14:paraId="61A2B844" w14:textId="074658F2" w:rsidR="00D92EFA" w:rsidRDefault="00D92EFA" w:rsidP="001C17AE">
            <w:pPr>
              <w:spacing w:after="0"/>
            </w:pPr>
          </w:p>
        </w:tc>
      </w:tr>
    </w:tbl>
    <w:p w14:paraId="7051C345" w14:textId="77777777" w:rsidR="00D92EFA" w:rsidRPr="00F16A81" w:rsidRDefault="00D92EFA" w:rsidP="001C17AE">
      <w:pPr>
        <w:shd w:val="clear" w:color="auto" w:fill="18453B"/>
        <w:spacing w:before="0"/>
        <w:rPr>
          <w:rFonts w:ascii="Agency FB" w:hAnsi="Agency FB"/>
          <w:sz w:val="20"/>
        </w:rPr>
      </w:pPr>
      <w:r w:rsidRPr="00F16A81">
        <w:rPr>
          <w:rFonts w:ascii="Agency FB" w:hAnsi="Agency FB"/>
          <w:sz w:val="20"/>
        </w:rPr>
        <w:t>100110101101110101011101110001000001010101011101011000100101000010100010011100100001100101110001000001010101011101011000100101000110111010101110111001001011</w:t>
      </w:r>
    </w:p>
    <w:p w14:paraId="7FA6BC6A" w14:textId="473C932F" w:rsidR="00FE7669" w:rsidRPr="00AB54F7" w:rsidRDefault="00D1343E" w:rsidP="00FE7669">
      <w:pPr>
        <w:spacing w:before="120" w:after="120"/>
        <w:jc w:val="center"/>
        <w:rPr>
          <w:rFonts w:cs="Arial"/>
          <w:i/>
        </w:rPr>
      </w:pPr>
      <w:bookmarkStart w:id="0" w:name="_Toc459292043"/>
      <w:bookmarkStart w:id="1" w:name="_Hlk44586290"/>
      <w:bookmarkStart w:id="2" w:name="_Toc459294468"/>
      <w:bookmarkStart w:id="3" w:name="_Toc440032674"/>
      <w:bookmarkStart w:id="4" w:name="_Toc463088831"/>
      <w:r>
        <w:rPr>
          <w:rFonts w:cs="Arial"/>
          <w:i/>
        </w:rPr>
        <w:t xml:space="preserve">This </w:t>
      </w:r>
      <w:r w:rsidR="00D92EFA">
        <w:rPr>
          <w:rFonts w:cs="Arial"/>
          <w:i/>
        </w:rPr>
        <w:t>DP</w:t>
      </w:r>
      <w:r w:rsidR="00FE7669" w:rsidRPr="00AB54F7">
        <w:rPr>
          <w:rFonts w:cs="Arial"/>
          <w:i/>
        </w:rPr>
        <w:t xml:space="preserve"> Worksheet </w:t>
      </w:r>
      <w:r w:rsidR="00D92EFA">
        <w:rPr>
          <w:rFonts w:cs="Arial"/>
          <w:i/>
        </w:rPr>
        <w:t xml:space="preserve">should be submitted via D2L for </w:t>
      </w:r>
      <w:r>
        <w:rPr>
          <w:rFonts w:cs="Arial"/>
          <w:i/>
        </w:rPr>
        <w:t>the DP4-phase2 (DP4.p2)</w:t>
      </w:r>
      <w:r w:rsidR="00D92EFA">
        <w:rPr>
          <w:rFonts w:cs="Arial"/>
          <w:i/>
        </w:rPr>
        <w:t xml:space="preserve"> assignment.</w:t>
      </w:r>
    </w:p>
    <w:p w14:paraId="3A973514" w14:textId="3B1303F9" w:rsidR="00FE7669" w:rsidRPr="009565C1" w:rsidRDefault="00FE7669" w:rsidP="00D92EFA">
      <w:pPr>
        <w:spacing w:before="240" w:after="120"/>
        <w:rPr>
          <w:rFonts w:cs="Arial"/>
          <w:b/>
          <w:color w:val="7030A0"/>
          <w:sz w:val="24"/>
        </w:rPr>
      </w:pPr>
      <w:r w:rsidRPr="009565C1">
        <w:rPr>
          <w:rFonts w:cs="Arial"/>
          <w:b/>
          <w:color w:val="7030A0"/>
          <w:sz w:val="24"/>
        </w:rPr>
        <w:t xml:space="preserve">Student Name: </w:t>
      </w:r>
      <w:sdt>
        <w:sdtPr>
          <w:rPr>
            <w:rFonts w:cs="Arial"/>
            <w:b/>
            <w:color w:val="7030A0"/>
            <w:sz w:val="24"/>
          </w:rPr>
          <w:id w:val="-212892452"/>
          <w:placeholder>
            <w:docPart w:val="5166B42F92CC4DF6B1DD944AE1EACC62"/>
          </w:placeholder>
          <w:showingPlcHdr/>
        </w:sdtPr>
        <w:sdtContent>
          <w:r w:rsidRPr="009565C1">
            <w:rPr>
              <w:color w:val="7030A0"/>
            </w:rPr>
            <w:t>Click or tap here to enter text.</w:t>
          </w:r>
        </w:sdtContent>
      </w:sdt>
    </w:p>
    <w:bookmarkEnd w:id="0"/>
    <w:p w14:paraId="792FC07A" w14:textId="79E75042" w:rsidR="00FE7669" w:rsidRDefault="00E016E3" w:rsidP="00FE7669">
      <w:pPr>
        <w:rPr>
          <w:rFonts w:cs="Arial"/>
        </w:rPr>
      </w:pPr>
      <w:r>
        <w:rPr>
          <w:rFonts w:cs="Arial"/>
          <w:b/>
        </w:rPr>
        <w:t>Answer all following queries with complete and detailed responses</w:t>
      </w:r>
      <w:r w:rsidR="00FE7669">
        <w:rPr>
          <w:rFonts w:cs="Arial"/>
          <w:b/>
        </w:rPr>
        <w:t>.</w:t>
      </w:r>
      <w:r w:rsidR="00BE65AF" w:rsidRPr="00BE65AF">
        <w:rPr>
          <w:rFonts w:cs="Arial"/>
        </w:rPr>
        <w:t xml:space="preserve"> For questions that merit a full sentence (e.g., rather than a number value) response, </w:t>
      </w:r>
      <w:r w:rsidR="00BE65AF" w:rsidRPr="00BE65AF">
        <w:rPr>
          <w:rFonts w:cs="Arial"/>
          <w:u w:val="single"/>
        </w:rPr>
        <w:t>write in full sentences using proper English grammar and maintaining a professional tone</w:t>
      </w:r>
      <w:r w:rsidR="00BE65AF" w:rsidRPr="00BE65AF">
        <w:rPr>
          <w:rFonts w:cs="Arial"/>
        </w:rPr>
        <w:t>.</w:t>
      </w:r>
    </w:p>
    <w:p w14:paraId="39FEDA2E" w14:textId="72B48B29" w:rsidR="00D1343E" w:rsidRDefault="00D1343E" w:rsidP="00FE7669">
      <w:pPr>
        <w:rPr>
          <w:rFonts w:cs="Arial"/>
        </w:rPr>
      </w:pPr>
      <w:r w:rsidRPr="00D1343E">
        <w:rPr>
          <w:rFonts w:cs="Arial"/>
          <w:highlight w:val="yellow"/>
        </w:rPr>
        <w:t xml:space="preserve">This Worksheet will be graded ~50% on the correctness of your design module, testbench code and simulation results, and </w:t>
      </w:r>
      <w:r w:rsidRPr="00D1343E">
        <w:rPr>
          <w:rFonts w:cs="Arial"/>
          <w:b/>
          <w:highlight w:val="yellow"/>
        </w:rPr>
        <w:t>~50% on the thoroughness and correctness of your descriptive responses</w:t>
      </w:r>
      <w:r>
        <w:rPr>
          <w:rFonts w:cs="Arial"/>
          <w:highlight w:val="yellow"/>
        </w:rPr>
        <w:t xml:space="preserve">. Thus, your responses should thoughtfully relate the </w:t>
      </w:r>
      <w:r w:rsidRPr="00D1343E">
        <w:rPr>
          <w:rFonts w:cs="Arial"/>
          <w:highlight w:val="yellow"/>
          <w:u w:val="single"/>
        </w:rPr>
        <w:t>efforts you devoted to this project</w:t>
      </w:r>
      <w:r>
        <w:rPr>
          <w:rFonts w:cs="Arial"/>
          <w:highlight w:val="yellow"/>
        </w:rPr>
        <w:t xml:space="preserve">, the </w:t>
      </w:r>
      <w:r w:rsidRPr="00D1343E">
        <w:rPr>
          <w:rFonts w:cs="Arial"/>
          <w:highlight w:val="yellow"/>
          <w:u w:val="single"/>
        </w:rPr>
        <w:t>experiences gained</w:t>
      </w:r>
      <w:r>
        <w:rPr>
          <w:rFonts w:cs="Arial"/>
          <w:highlight w:val="yellow"/>
        </w:rPr>
        <w:t xml:space="preserve"> and </w:t>
      </w:r>
      <w:r w:rsidRPr="00D1343E">
        <w:rPr>
          <w:rFonts w:cs="Arial"/>
          <w:highlight w:val="yellow"/>
          <w:u w:val="single"/>
        </w:rPr>
        <w:t>challenges overcome</w:t>
      </w:r>
      <w:r w:rsidRPr="00D1343E">
        <w:rPr>
          <w:rFonts w:cs="Arial"/>
          <w:highlight w:val="yellow"/>
        </w:rPr>
        <w:t>.</w:t>
      </w:r>
    </w:p>
    <w:bookmarkEnd w:id="1"/>
    <w:bookmarkEnd w:id="2"/>
    <w:p w14:paraId="353BD17D" w14:textId="69E62884" w:rsidR="001C17AE" w:rsidRPr="00AB54F7" w:rsidRDefault="00D1343E" w:rsidP="001C17AE">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t>Task A</w:t>
      </w:r>
      <w:r w:rsidR="001C17AE" w:rsidRPr="00AB54F7">
        <w:rPr>
          <w:rFonts w:cs="Arial"/>
          <w:b/>
          <w:bCs/>
          <w:color w:val="0070C0"/>
          <w:sz w:val="28"/>
          <w:szCs w:val="28"/>
          <w:highlight w:val="lightGray"/>
        </w:rPr>
        <w:t>:</w:t>
      </w:r>
    </w:p>
    <w:p w14:paraId="1B1C548C" w14:textId="37CFDAEB" w:rsidR="006562D4" w:rsidRDefault="006562D4" w:rsidP="0073242B">
      <w:pPr>
        <w:spacing w:before="120"/>
        <w:rPr>
          <w:u w:val="single"/>
        </w:rPr>
      </w:pPr>
      <w:bookmarkStart w:id="5" w:name="_Hlk150602702"/>
      <w:bookmarkEnd w:id="3"/>
      <w:bookmarkEnd w:id="4"/>
      <w:r>
        <w:rPr>
          <w:u w:val="single"/>
        </w:rPr>
        <w:t xml:space="preserve">Step </w:t>
      </w:r>
      <w:r w:rsidR="00D1343E">
        <w:rPr>
          <w:u w:val="single"/>
        </w:rPr>
        <w:t>1</w:t>
      </w:r>
      <w:r>
        <w:rPr>
          <w:u w:val="single"/>
        </w:rPr>
        <w:t xml:space="preserve">: </w:t>
      </w:r>
    </w:p>
    <w:p w14:paraId="7B8BFBFA" w14:textId="64E23FC7" w:rsidR="006562D4" w:rsidRDefault="00D1343E" w:rsidP="0073242B">
      <w:pPr>
        <w:spacing w:before="120"/>
      </w:pPr>
      <w:r>
        <w:t xml:space="preserve">Compare and contrast your </w:t>
      </w:r>
      <w:r w:rsidR="00EF7481" w:rsidRPr="00EF7481">
        <w:t>Pipe Maintenance Robot</w:t>
      </w:r>
      <w:r>
        <w:t xml:space="preserve"> FSM state diagram to the provided solution. Thorough responses should note some specific similarities and differences and your assessment of those as well as estimation of how well you feel your phase 1 state diagram solved the design challenge after studying the solution. 3+ detailed sentences (up to ~ ¼ page) are expected.</w:t>
      </w:r>
    </w:p>
    <w:sdt>
      <w:sdtPr>
        <w:rPr>
          <w:rFonts w:ascii="Comic Sans MS" w:hAnsi="Comic Sans MS" w:cs="Arial"/>
          <w:bCs/>
          <w:i/>
          <w:color w:val="0070C0"/>
        </w:rPr>
        <w:id w:val="1401483029"/>
        <w:placeholder>
          <w:docPart w:val="42ED9573A6BA4309B1512191C5DFB851"/>
        </w:placeholder>
      </w:sdtPr>
      <w:sdtContent>
        <w:p w14:paraId="0D95816F" w14:textId="1DF196E6" w:rsidR="00D82030" w:rsidRP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i) </w:t>
          </w:r>
          <w:r w:rsidRPr="00D82030">
            <w:rPr>
              <w:rFonts w:ascii="Comic Sans MS" w:hAnsi="Comic Sans MS" w:cs="Arial"/>
              <w:bCs/>
              <w:i/>
              <w:color w:val="0070C0"/>
            </w:rPr>
            <w:t>Similarities:</w:t>
          </w:r>
        </w:p>
        <w:p w14:paraId="3B9326BD" w14:textId="25151889" w:rsidR="00D82030" w:rsidRP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1- </w:t>
          </w:r>
          <w:r w:rsidRPr="00D82030">
            <w:rPr>
              <w:rFonts w:ascii="Comic Sans MS" w:hAnsi="Comic Sans MS" w:cs="Arial"/>
              <w:bCs/>
              <w:i/>
              <w:color w:val="0070C0"/>
            </w:rPr>
            <w:t>State Representation: Both our FSM and the provided solution likely include states such as "OFF," "IDLE," and states representing different maintenance tasks like "PLG" (Plunging), "HOT" (Cooling), and "FZN" (Fire Maintenance).</w:t>
          </w:r>
        </w:p>
        <w:p w14:paraId="1741E8F8" w14:textId="04BD1EEA" w:rsidR="00D82030" w:rsidRP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2- </w:t>
          </w:r>
          <w:r w:rsidRPr="00D82030">
            <w:rPr>
              <w:rFonts w:ascii="Comic Sans MS" w:hAnsi="Comic Sans MS" w:cs="Arial"/>
              <w:bCs/>
              <w:i/>
              <w:color w:val="0070C0"/>
            </w:rPr>
            <w:t>Input and Output Handling: Both FSMs likely incorporate inputs such as "onoff," "strt_lcn," "mtn_sensor," "cmps," and "wll," along with outputs like "turn," "driving," "location," and "action," to control the robot's behavior and communicate with external systems.</w:t>
          </w:r>
        </w:p>
        <w:p w14:paraId="5693306F" w14:textId="3D950DE2" w:rsid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3- </w:t>
          </w:r>
          <w:r w:rsidRPr="00D82030">
            <w:rPr>
              <w:rFonts w:ascii="Comic Sans MS" w:hAnsi="Comic Sans MS" w:cs="Arial"/>
              <w:bCs/>
              <w:i/>
              <w:color w:val="0070C0"/>
            </w:rPr>
            <w:t>Internal Registers: Both FSMs may use internal registers like "facing_dir" to keep track of the robot's orientation and facilitate navigation.</w:t>
          </w:r>
        </w:p>
        <w:p w14:paraId="32F397A1" w14:textId="77777777" w:rsidR="00D82030" w:rsidRPr="00D82030" w:rsidRDefault="00D82030" w:rsidP="00D82030">
          <w:pPr>
            <w:autoSpaceDE w:val="0"/>
            <w:autoSpaceDN w:val="0"/>
            <w:adjustRightInd w:val="0"/>
            <w:ind w:left="360"/>
            <w:rPr>
              <w:rFonts w:ascii="Comic Sans MS" w:hAnsi="Comic Sans MS" w:cs="Arial"/>
              <w:bCs/>
              <w:i/>
              <w:color w:val="0070C0"/>
            </w:rPr>
          </w:pPr>
        </w:p>
        <w:p w14:paraId="57FD560D" w14:textId="50116C53" w:rsidR="00D82030" w:rsidRP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ii) </w:t>
          </w:r>
          <w:r w:rsidRPr="00D82030">
            <w:rPr>
              <w:rFonts w:ascii="Comic Sans MS" w:hAnsi="Comic Sans MS" w:cs="Arial"/>
              <w:bCs/>
              <w:i/>
              <w:color w:val="0070C0"/>
            </w:rPr>
            <w:t>Differences:</w:t>
          </w:r>
        </w:p>
        <w:p w14:paraId="29F674DB" w14:textId="5AE81A53" w:rsidR="00D82030" w:rsidRP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1- </w:t>
          </w:r>
          <w:r w:rsidRPr="00D82030">
            <w:rPr>
              <w:rFonts w:ascii="Comic Sans MS" w:hAnsi="Comic Sans MS" w:cs="Arial"/>
              <w:bCs/>
              <w:i/>
              <w:color w:val="0070C0"/>
            </w:rPr>
            <w:t>State Granularity: There might be differences in the granularity of states between the two FSMs. For example, our FSM might have separate states for turning left and turning right ("Turn_LEFT" and "Turn_Right"), while the provided solution may combine them into a single state for turning.</w:t>
          </w:r>
        </w:p>
        <w:p w14:paraId="6EEDB565" w14:textId="79B70CE7" w:rsidR="00D82030" w:rsidRPr="00D82030"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2- </w:t>
          </w:r>
          <w:r w:rsidRPr="00D82030">
            <w:rPr>
              <w:rFonts w:ascii="Comic Sans MS" w:hAnsi="Comic Sans MS" w:cs="Arial"/>
              <w:bCs/>
              <w:i/>
              <w:color w:val="0070C0"/>
            </w:rPr>
            <w:t>Transition Logic: The transition logic between states may differ based on the specific requirements and constraints of the pipe maintenance task. For instance, the conditions triggering transitions from maintenance states (e.g., "PLG0," "HOT0," "FZN0") to subsequent stages of the same maintenance task may vary.</w:t>
          </w:r>
        </w:p>
        <w:p w14:paraId="6337807C" w14:textId="30AA2391" w:rsidR="006562D4" w:rsidRPr="006562D4" w:rsidRDefault="00D82030" w:rsidP="00D82030">
          <w:pPr>
            <w:autoSpaceDE w:val="0"/>
            <w:autoSpaceDN w:val="0"/>
            <w:adjustRightInd w:val="0"/>
            <w:ind w:left="360"/>
            <w:rPr>
              <w:rFonts w:ascii="Comic Sans MS" w:hAnsi="Comic Sans MS" w:cs="Arial"/>
              <w:bCs/>
              <w:i/>
              <w:color w:val="0070C0"/>
            </w:rPr>
          </w:pPr>
          <w:r>
            <w:rPr>
              <w:rFonts w:ascii="Comic Sans MS" w:hAnsi="Comic Sans MS" w:cs="Arial"/>
              <w:bCs/>
              <w:i/>
              <w:color w:val="0070C0"/>
            </w:rPr>
            <w:t xml:space="preserve">3- </w:t>
          </w:r>
          <w:r w:rsidRPr="00D82030">
            <w:rPr>
              <w:rFonts w:ascii="Comic Sans MS" w:hAnsi="Comic Sans MS" w:cs="Arial"/>
              <w:bCs/>
              <w:i/>
              <w:color w:val="0070C0"/>
            </w:rPr>
            <w:t>Error Handling: The handling of errors or exceptional conditions, such as encountering obstacles or sensor failures, may be represented differently in each FSM, impacting the overall robustness and reliability of the robot's behavior.</w:t>
          </w:r>
        </w:p>
      </w:sdtContent>
    </w:sdt>
    <w:bookmarkEnd w:id="5"/>
    <w:p w14:paraId="4B34AE96" w14:textId="79C09EF6"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t>Task B</w:t>
      </w:r>
      <w:r w:rsidRPr="00AB54F7">
        <w:rPr>
          <w:rFonts w:cs="Arial"/>
          <w:b/>
          <w:bCs/>
          <w:color w:val="0070C0"/>
          <w:sz w:val="28"/>
          <w:szCs w:val="28"/>
          <w:highlight w:val="lightGray"/>
        </w:rPr>
        <w:t>:</w:t>
      </w:r>
    </w:p>
    <w:p w14:paraId="5248AD96" w14:textId="32D536D1" w:rsidR="0073242B" w:rsidRPr="00FE7669" w:rsidRDefault="0073242B" w:rsidP="0073242B">
      <w:pPr>
        <w:spacing w:before="120"/>
        <w:rPr>
          <w:u w:val="single"/>
        </w:rPr>
      </w:pPr>
      <w:r w:rsidRPr="00FE7669">
        <w:rPr>
          <w:u w:val="single"/>
        </w:rPr>
        <w:lastRenderedPageBreak/>
        <w:t xml:space="preserve">Step </w:t>
      </w:r>
      <w:r w:rsidR="00D1343E">
        <w:rPr>
          <w:u w:val="single"/>
        </w:rPr>
        <w:t>2</w:t>
      </w:r>
      <w:r w:rsidRPr="00FE7669">
        <w:rPr>
          <w:u w:val="single"/>
        </w:rPr>
        <w:t>:</w:t>
      </w:r>
    </w:p>
    <w:p w14:paraId="67289B39" w14:textId="5D5C4363" w:rsidR="00D1343E" w:rsidRDefault="00D1343E" w:rsidP="0073242B">
      <w:pPr>
        <w:autoSpaceDE w:val="0"/>
        <w:autoSpaceDN w:val="0"/>
        <w:adjustRightInd w:val="0"/>
        <w:rPr>
          <w:rFonts w:cs="Arial"/>
          <w:bCs/>
        </w:rPr>
      </w:pPr>
      <w:r>
        <w:rPr>
          <w:rFonts w:cs="Arial"/>
          <w:bCs/>
        </w:rPr>
        <w:t>Respond to ONLY one of the following questions.</w:t>
      </w:r>
    </w:p>
    <w:p w14:paraId="20C40515" w14:textId="4EDC05B8" w:rsidR="00D1343E" w:rsidRDefault="00D1343E" w:rsidP="0073242B">
      <w:pPr>
        <w:autoSpaceDE w:val="0"/>
        <w:autoSpaceDN w:val="0"/>
        <w:adjustRightInd w:val="0"/>
        <w:rPr>
          <w:rFonts w:cs="Arial"/>
          <w:bCs/>
        </w:rPr>
      </w:pPr>
      <w:r>
        <w:rPr>
          <w:rFonts w:cs="Arial"/>
          <w:bCs/>
        </w:rPr>
        <w:t xml:space="preserve">1. (if you chose to implement your design rather than the solution) Describe </w:t>
      </w:r>
      <w:r>
        <w:t>why you chose your design over the solution. 3+ detailed sentences (up to ~ ¼ page) are expected.</w:t>
      </w:r>
    </w:p>
    <w:p w14:paraId="101F0F6A" w14:textId="08629747" w:rsidR="00D1343E" w:rsidRPr="00585826" w:rsidRDefault="00D1343E" w:rsidP="00D1343E">
      <w:pPr>
        <w:autoSpaceDE w:val="0"/>
        <w:autoSpaceDN w:val="0"/>
        <w:adjustRightInd w:val="0"/>
        <w:rPr>
          <w:rFonts w:cs="Arial"/>
          <w:b/>
        </w:rPr>
      </w:pPr>
      <w:r w:rsidRPr="00585826">
        <w:rPr>
          <w:rFonts w:cs="Arial"/>
          <w:b/>
          <w:highlight w:val="yellow"/>
        </w:rPr>
        <w:t xml:space="preserve">2. (if you chose to implement the solution) Describe </w:t>
      </w:r>
      <w:r w:rsidRPr="00585826">
        <w:rPr>
          <w:b/>
          <w:highlight w:val="yellow"/>
        </w:rPr>
        <w:t>why you chose the solution, highlighting problems you discovered in your design and/or anything you found interesting/surprising about the solution. 3+ detailed sentences (up to ~ ¼ page) are expected.</w:t>
      </w:r>
    </w:p>
    <w:p w14:paraId="6E40E584" w14:textId="77777777" w:rsidR="005D2960" w:rsidRDefault="005D2960" w:rsidP="005D2960">
      <w:pPr>
        <w:pBdr>
          <w:top w:val="single" w:sz="4" w:space="1" w:color="auto"/>
        </w:pBdr>
        <w:autoSpaceDE w:val="0"/>
        <w:autoSpaceDN w:val="0"/>
        <w:adjustRightInd w:val="0"/>
        <w:spacing w:before="120" w:after="120"/>
        <w:outlineLvl w:val="0"/>
        <w:rPr>
          <w:rFonts w:ascii="Comic Sans MS" w:hAnsi="Comic Sans MS" w:cs="Arial"/>
          <w:bCs/>
          <w:i/>
          <w:color w:val="0070C0"/>
        </w:rPr>
      </w:pPr>
      <w:r w:rsidRPr="005D2960">
        <w:rPr>
          <w:rFonts w:ascii="Comic Sans MS" w:hAnsi="Comic Sans MS" w:cs="Arial"/>
          <w:bCs/>
          <w:i/>
          <w:color w:val="0070C0"/>
        </w:rPr>
        <w:t>I chose to implement the provided solution for several reasons</w:t>
      </w:r>
      <w:r>
        <w:rPr>
          <w:rFonts w:ascii="Comic Sans MS" w:hAnsi="Comic Sans MS" w:cs="Arial"/>
          <w:bCs/>
          <w:i/>
          <w:color w:val="0070C0"/>
        </w:rPr>
        <w:t>:</w:t>
      </w:r>
    </w:p>
    <w:p w14:paraId="7CF59578" w14:textId="77777777" w:rsidR="005D2960" w:rsidRDefault="005D2960" w:rsidP="005D2960">
      <w:pPr>
        <w:pBdr>
          <w:top w:val="single" w:sz="4" w:space="1" w:color="auto"/>
        </w:pBdr>
        <w:autoSpaceDE w:val="0"/>
        <w:autoSpaceDN w:val="0"/>
        <w:adjustRightInd w:val="0"/>
        <w:spacing w:before="120" w:after="120"/>
        <w:outlineLvl w:val="0"/>
        <w:rPr>
          <w:rFonts w:ascii="Comic Sans MS" w:hAnsi="Comic Sans MS" w:cs="Arial"/>
          <w:bCs/>
          <w:i/>
          <w:color w:val="0070C0"/>
        </w:rPr>
      </w:pPr>
      <w:r>
        <w:rPr>
          <w:rFonts w:ascii="Comic Sans MS" w:hAnsi="Comic Sans MS" w:cs="Arial"/>
          <w:bCs/>
          <w:i/>
          <w:color w:val="0070C0"/>
        </w:rPr>
        <w:t xml:space="preserve">a) </w:t>
      </w:r>
      <w:r w:rsidRPr="005D2960">
        <w:rPr>
          <w:rFonts w:ascii="Comic Sans MS" w:hAnsi="Comic Sans MS" w:cs="Arial"/>
          <w:bCs/>
          <w:i/>
          <w:color w:val="0070C0"/>
        </w:rPr>
        <w:t xml:space="preserve">Firstly, upon comparing our initial FSM design with the provided solution, I recognized areas where the solution offered enhancements and optimizations that could improve the overall performance and robustness of the pipe maintenance robot. For instance, the solution might have addressed issues related to state granularity, transition logic, and error handling, which were not adequately covered in our Phase 1 design. </w:t>
      </w:r>
    </w:p>
    <w:p w14:paraId="1869DFD6" w14:textId="77777777" w:rsidR="005D2960" w:rsidRDefault="005D2960" w:rsidP="005D2960">
      <w:pPr>
        <w:pBdr>
          <w:top w:val="single" w:sz="4" w:space="1" w:color="auto"/>
        </w:pBdr>
        <w:autoSpaceDE w:val="0"/>
        <w:autoSpaceDN w:val="0"/>
        <w:adjustRightInd w:val="0"/>
        <w:spacing w:before="120" w:after="120"/>
        <w:outlineLvl w:val="0"/>
        <w:rPr>
          <w:rFonts w:ascii="Comic Sans MS" w:hAnsi="Comic Sans MS" w:cs="Arial"/>
          <w:bCs/>
          <w:i/>
          <w:color w:val="0070C0"/>
        </w:rPr>
      </w:pPr>
      <w:r>
        <w:rPr>
          <w:rFonts w:ascii="Comic Sans MS" w:hAnsi="Comic Sans MS" w:cs="Arial"/>
          <w:bCs/>
          <w:i/>
          <w:color w:val="0070C0"/>
        </w:rPr>
        <w:t xml:space="preserve">b) </w:t>
      </w:r>
      <w:r w:rsidRPr="005D2960">
        <w:rPr>
          <w:rFonts w:ascii="Comic Sans MS" w:hAnsi="Comic Sans MS" w:cs="Arial"/>
          <w:bCs/>
          <w:i/>
          <w:color w:val="0070C0"/>
        </w:rPr>
        <w:t xml:space="preserve">Additionally, I found the solution's approach to handling maintenance tasks such as plunging, cooling, and fire maintenance to be particularly interesting. The solution likely provided a more detailed and comprehensive representation of these tasks, including nuanced states and transitions that account for various scenarios and contingencies. </w:t>
      </w:r>
    </w:p>
    <w:p w14:paraId="7FB07FF8" w14:textId="4E6C25AB" w:rsidR="005D2960" w:rsidRDefault="005D2960" w:rsidP="005D2960">
      <w:pPr>
        <w:pBdr>
          <w:top w:val="single" w:sz="4" w:space="1" w:color="auto"/>
        </w:pBdr>
        <w:autoSpaceDE w:val="0"/>
        <w:autoSpaceDN w:val="0"/>
        <w:adjustRightInd w:val="0"/>
        <w:spacing w:before="120" w:after="120"/>
        <w:outlineLvl w:val="0"/>
        <w:rPr>
          <w:rFonts w:ascii="Comic Sans MS" w:hAnsi="Comic Sans MS" w:cs="Arial"/>
          <w:bCs/>
          <w:i/>
          <w:color w:val="0070C0"/>
        </w:rPr>
      </w:pPr>
      <w:r>
        <w:rPr>
          <w:rFonts w:ascii="Comic Sans MS" w:hAnsi="Comic Sans MS" w:cs="Arial"/>
          <w:bCs/>
          <w:i/>
          <w:color w:val="0070C0"/>
        </w:rPr>
        <w:t xml:space="preserve">c) </w:t>
      </w:r>
      <w:r w:rsidRPr="005D2960">
        <w:rPr>
          <w:rFonts w:ascii="Comic Sans MS" w:hAnsi="Comic Sans MS" w:cs="Arial"/>
          <w:bCs/>
          <w:i/>
          <w:color w:val="0070C0"/>
        </w:rPr>
        <w:t>Lastly, I found it surprising how the solution might have tackled challenges related to navigation and orientation, especially considering the complexity of maneuvering a robot within a confined space like a pipe network. Overall, by implementing the provided solution, I expected to address the shortcomings of our initial design while leveraging the insights and optimizations offered by the solution to create a more robust and efficient FSM for the pipe maintenance robot.</w:t>
      </w:r>
    </w:p>
    <w:p w14:paraId="4D56278F" w14:textId="77777777" w:rsidR="005D2960" w:rsidRDefault="005D2960" w:rsidP="007D44E7">
      <w:pPr>
        <w:pBdr>
          <w:top w:val="single" w:sz="4" w:space="1" w:color="auto"/>
        </w:pBdr>
        <w:autoSpaceDE w:val="0"/>
        <w:autoSpaceDN w:val="0"/>
        <w:adjustRightInd w:val="0"/>
        <w:spacing w:before="120" w:after="120"/>
        <w:outlineLvl w:val="0"/>
        <w:rPr>
          <w:rFonts w:ascii="Comic Sans MS" w:hAnsi="Comic Sans MS" w:cs="Arial"/>
          <w:bCs/>
          <w:i/>
          <w:color w:val="0070C0"/>
        </w:rPr>
      </w:pPr>
    </w:p>
    <w:p w14:paraId="08CA1282" w14:textId="2BDAB077"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t>Task C</w:t>
      </w:r>
      <w:r w:rsidRPr="00AB54F7">
        <w:rPr>
          <w:rFonts w:cs="Arial"/>
          <w:b/>
          <w:bCs/>
          <w:color w:val="0070C0"/>
          <w:sz w:val="28"/>
          <w:szCs w:val="28"/>
          <w:highlight w:val="lightGray"/>
        </w:rPr>
        <w:t>:</w:t>
      </w:r>
    </w:p>
    <w:p w14:paraId="5E57819C" w14:textId="2D4AE7BC" w:rsidR="001335B1" w:rsidRPr="00FE7669" w:rsidRDefault="001335B1" w:rsidP="001335B1">
      <w:pPr>
        <w:spacing w:before="120"/>
        <w:rPr>
          <w:u w:val="single"/>
        </w:rPr>
      </w:pPr>
      <w:r w:rsidRPr="00FE7669">
        <w:rPr>
          <w:u w:val="single"/>
        </w:rPr>
        <w:t xml:space="preserve">Step </w:t>
      </w:r>
      <w:r w:rsidR="00BE747D">
        <w:rPr>
          <w:u w:val="single"/>
        </w:rPr>
        <w:t>3</w:t>
      </w:r>
      <w:r w:rsidRPr="00FE7669">
        <w:rPr>
          <w:u w:val="single"/>
        </w:rPr>
        <w:t>:</w:t>
      </w:r>
    </w:p>
    <w:p w14:paraId="06E76AD0" w14:textId="6E9E211A" w:rsidR="001335B1" w:rsidRDefault="001335B1" w:rsidP="001335B1">
      <w:pPr>
        <w:autoSpaceDE w:val="0"/>
        <w:autoSpaceDN w:val="0"/>
        <w:adjustRightInd w:val="0"/>
        <w:rPr>
          <w:rFonts w:cs="Arial"/>
          <w:bCs/>
        </w:rPr>
      </w:pPr>
      <w:r>
        <w:rPr>
          <w:rFonts w:cs="Arial"/>
          <w:bCs/>
        </w:rPr>
        <w:t>a)</w:t>
      </w:r>
      <w:r w:rsidRPr="001335B1">
        <w:rPr>
          <w:rFonts w:cs="Arial"/>
          <w:b/>
          <w:bCs/>
        </w:rPr>
        <w:t xml:space="preserve"> In the designated section below</w:t>
      </w:r>
      <w:r>
        <w:rPr>
          <w:rFonts w:cs="Arial"/>
          <w:bCs/>
        </w:rPr>
        <w:t>, p</w:t>
      </w:r>
      <w:r w:rsidR="0073242B">
        <w:rPr>
          <w:rFonts w:cs="Arial"/>
          <w:bCs/>
        </w:rPr>
        <w:t xml:space="preserve">aste </w:t>
      </w:r>
      <w:r>
        <w:rPr>
          <w:rFonts w:cs="Arial"/>
          <w:bCs/>
        </w:rPr>
        <w:t>t</w:t>
      </w:r>
      <w:r w:rsidR="0073242B">
        <w:rPr>
          <w:rFonts w:cs="Arial"/>
          <w:bCs/>
        </w:rPr>
        <w:t xml:space="preserve">he </w:t>
      </w:r>
      <w:r>
        <w:rPr>
          <w:rFonts w:cs="Arial"/>
          <w:bCs/>
        </w:rPr>
        <w:t xml:space="preserve">final </w:t>
      </w:r>
      <w:r w:rsidR="0064554B">
        <w:rPr>
          <w:rFonts w:cs="Arial"/>
          <w:bCs/>
        </w:rPr>
        <w:t xml:space="preserve">Verilog </w:t>
      </w:r>
      <w:r w:rsidR="0073242B">
        <w:rPr>
          <w:rFonts w:cs="Arial"/>
          <w:bCs/>
        </w:rPr>
        <w:t xml:space="preserve">code you </w:t>
      </w:r>
      <w:r>
        <w:rPr>
          <w:rFonts w:cs="Arial"/>
          <w:bCs/>
        </w:rPr>
        <w:t xml:space="preserve">created for your </w:t>
      </w:r>
      <w:bookmarkStart w:id="6" w:name="_Hlk152613610"/>
      <w:r w:rsidR="00900691">
        <w:rPr>
          <w:b/>
          <w:i/>
        </w:rPr>
        <w:t>pipeFSM</w:t>
      </w:r>
      <w:r>
        <w:rPr>
          <w:rFonts w:cs="Arial"/>
          <w:bCs/>
        </w:rPr>
        <w:t xml:space="preserve"> </w:t>
      </w:r>
      <w:r w:rsidRPr="001335B1">
        <w:rPr>
          <w:rFonts w:cs="Arial"/>
          <w:bCs/>
          <w:u w:val="single"/>
        </w:rPr>
        <w:t xml:space="preserve">design </w:t>
      </w:r>
      <w:r w:rsidR="0073242B" w:rsidRPr="001335B1">
        <w:rPr>
          <w:rFonts w:cs="Arial"/>
          <w:bCs/>
          <w:u w:val="single"/>
        </w:rPr>
        <w:t>module</w:t>
      </w:r>
      <w:bookmarkEnd w:id="6"/>
      <w:r w:rsidR="0073242B">
        <w:rPr>
          <w:rFonts w:cs="Arial"/>
          <w:bCs/>
        </w:rPr>
        <w:t>.</w:t>
      </w:r>
      <w:r w:rsidRPr="001335B1">
        <w:rPr>
          <w:rFonts w:cs="Arial"/>
          <w:bCs/>
        </w:rPr>
        <w:t xml:space="preserve"> </w:t>
      </w:r>
    </w:p>
    <w:p w14:paraId="1876E377" w14:textId="77777777" w:rsidR="005D2960" w:rsidRPr="005D2960" w:rsidRDefault="005D2960" w:rsidP="005D2960">
      <w:pPr>
        <w:autoSpaceDE w:val="0"/>
        <w:autoSpaceDN w:val="0"/>
        <w:adjustRightInd w:val="0"/>
        <w:rPr>
          <w:rFonts w:cs="Arial"/>
          <w:bCs/>
        </w:rPr>
      </w:pPr>
      <w:r>
        <w:rPr>
          <w:rFonts w:cs="Arial"/>
          <w:bCs/>
        </w:rPr>
        <w:t>Verilog Code:</w:t>
      </w:r>
      <w:r>
        <w:rPr>
          <w:rFonts w:cs="Arial"/>
          <w:bCs/>
        </w:rPr>
        <w:br/>
      </w:r>
      <w:r w:rsidRPr="005D2960">
        <w:rPr>
          <w:rFonts w:cs="Arial"/>
          <w:bCs/>
        </w:rPr>
        <w:t>//////////////////////////////////////////////////////////////////////////////////</w:t>
      </w:r>
    </w:p>
    <w:p w14:paraId="2401039B" w14:textId="77777777" w:rsidR="005D2960" w:rsidRPr="005D2960" w:rsidRDefault="005D2960" w:rsidP="005D2960">
      <w:pPr>
        <w:autoSpaceDE w:val="0"/>
        <w:autoSpaceDN w:val="0"/>
        <w:adjustRightInd w:val="0"/>
        <w:rPr>
          <w:rFonts w:cs="Arial"/>
          <w:bCs/>
        </w:rPr>
      </w:pPr>
      <w:r w:rsidRPr="005D2960">
        <w:rPr>
          <w:rFonts w:cs="Arial"/>
          <w:bCs/>
        </w:rPr>
        <w:t>// Company:</w:t>
      </w:r>
    </w:p>
    <w:p w14:paraId="55F40DB3" w14:textId="77777777" w:rsidR="005D2960" w:rsidRPr="005D2960" w:rsidRDefault="005D2960" w:rsidP="005D2960">
      <w:pPr>
        <w:autoSpaceDE w:val="0"/>
        <w:autoSpaceDN w:val="0"/>
        <w:adjustRightInd w:val="0"/>
        <w:rPr>
          <w:rFonts w:cs="Arial"/>
          <w:bCs/>
        </w:rPr>
      </w:pPr>
      <w:r w:rsidRPr="005D2960">
        <w:rPr>
          <w:rFonts w:cs="Arial"/>
          <w:bCs/>
        </w:rPr>
        <w:t>// Engineer:</w:t>
      </w:r>
    </w:p>
    <w:p w14:paraId="0EBE754E" w14:textId="77777777" w:rsidR="005D2960" w:rsidRPr="005D2960" w:rsidRDefault="005D2960" w:rsidP="005D2960">
      <w:pPr>
        <w:autoSpaceDE w:val="0"/>
        <w:autoSpaceDN w:val="0"/>
        <w:adjustRightInd w:val="0"/>
        <w:rPr>
          <w:rFonts w:cs="Arial"/>
          <w:bCs/>
        </w:rPr>
      </w:pPr>
      <w:r w:rsidRPr="005D2960">
        <w:rPr>
          <w:rFonts w:cs="Arial"/>
          <w:bCs/>
        </w:rPr>
        <w:t>//</w:t>
      </w:r>
    </w:p>
    <w:p w14:paraId="3BA6ECAE" w14:textId="77777777" w:rsidR="005D2960" w:rsidRPr="005D2960" w:rsidRDefault="005D2960" w:rsidP="005D2960">
      <w:pPr>
        <w:autoSpaceDE w:val="0"/>
        <w:autoSpaceDN w:val="0"/>
        <w:adjustRightInd w:val="0"/>
        <w:rPr>
          <w:rFonts w:cs="Arial"/>
          <w:bCs/>
        </w:rPr>
      </w:pPr>
      <w:r w:rsidRPr="005D2960">
        <w:rPr>
          <w:rFonts w:cs="Arial"/>
          <w:bCs/>
        </w:rPr>
        <w:t>// Create Date: 03/18/2024 10:08:32 AM</w:t>
      </w:r>
    </w:p>
    <w:p w14:paraId="0DD2A3A9" w14:textId="77777777" w:rsidR="005D2960" w:rsidRPr="005D2960" w:rsidRDefault="005D2960" w:rsidP="005D2960">
      <w:pPr>
        <w:autoSpaceDE w:val="0"/>
        <w:autoSpaceDN w:val="0"/>
        <w:adjustRightInd w:val="0"/>
        <w:rPr>
          <w:rFonts w:cs="Arial"/>
          <w:bCs/>
        </w:rPr>
      </w:pPr>
      <w:r w:rsidRPr="005D2960">
        <w:rPr>
          <w:rFonts w:cs="Arial"/>
          <w:bCs/>
        </w:rPr>
        <w:t>// Design Name:</w:t>
      </w:r>
    </w:p>
    <w:p w14:paraId="64DD32B4" w14:textId="77777777" w:rsidR="005D2960" w:rsidRPr="005D2960" w:rsidRDefault="005D2960" w:rsidP="005D2960">
      <w:pPr>
        <w:autoSpaceDE w:val="0"/>
        <w:autoSpaceDN w:val="0"/>
        <w:adjustRightInd w:val="0"/>
        <w:rPr>
          <w:rFonts w:cs="Arial"/>
          <w:bCs/>
        </w:rPr>
      </w:pPr>
      <w:r w:rsidRPr="005D2960">
        <w:rPr>
          <w:rFonts w:cs="Arial"/>
          <w:bCs/>
        </w:rPr>
        <w:t>// Module Name: pipeFSM design</w:t>
      </w:r>
    </w:p>
    <w:p w14:paraId="14EF18F5" w14:textId="77777777" w:rsidR="005D2960" w:rsidRPr="005D2960" w:rsidRDefault="005D2960" w:rsidP="005D2960">
      <w:pPr>
        <w:autoSpaceDE w:val="0"/>
        <w:autoSpaceDN w:val="0"/>
        <w:adjustRightInd w:val="0"/>
        <w:rPr>
          <w:rFonts w:cs="Arial"/>
          <w:bCs/>
        </w:rPr>
      </w:pPr>
      <w:r w:rsidRPr="005D2960">
        <w:rPr>
          <w:rFonts w:cs="Arial"/>
          <w:bCs/>
        </w:rPr>
        <w:t>// Project Name:</w:t>
      </w:r>
    </w:p>
    <w:p w14:paraId="339D2242" w14:textId="77777777" w:rsidR="005D2960" w:rsidRPr="005D2960" w:rsidRDefault="005D2960" w:rsidP="005D2960">
      <w:pPr>
        <w:autoSpaceDE w:val="0"/>
        <w:autoSpaceDN w:val="0"/>
        <w:adjustRightInd w:val="0"/>
        <w:rPr>
          <w:rFonts w:cs="Arial"/>
          <w:bCs/>
        </w:rPr>
      </w:pPr>
      <w:r w:rsidRPr="005D2960">
        <w:rPr>
          <w:rFonts w:cs="Arial"/>
          <w:bCs/>
        </w:rPr>
        <w:t>// Target Devices:</w:t>
      </w:r>
    </w:p>
    <w:p w14:paraId="2E37FABF" w14:textId="77777777" w:rsidR="005D2960" w:rsidRPr="005D2960" w:rsidRDefault="005D2960" w:rsidP="005D2960">
      <w:pPr>
        <w:autoSpaceDE w:val="0"/>
        <w:autoSpaceDN w:val="0"/>
        <w:adjustRightInd w:val="0"/>
        <w:rPr>
          <w:rFonts w:cs="Arial"/>
          <w:bCs/>
        </w:rPr>
      </w:pPr>
      <w:r w:rsidRPr="005D2960">
        <w:rPr>
          <w:rFonts w:cs="Arial"/>
          <w:bCs/>
        </w:rPr>
        <w:t>// Tool Versions:</w:t>
      </w:r>
    </w:p>
    <w:p w14:paraId="349B30C7" w14:textId="77777777" w:rsidR="005D2960" w:rsidRPr="005D2960" w:rsidRDefault="005D2960" w:rsidP="005D2960">
      <w:pPr>
        <w:autoSpaceDE w:val="0"/>
        <w:autoSpaceDN w:val="0"/>
        <w:adjustRightInd w:val="0"/>
        <w:rPr>
          <w:rFonts w:cs="Arial"/>
          <w:bCs/>
        </w:rPr>
      </w:pPr>
      <w:r w:rsidRPr="005D2960">
        <w:rPr>
          <w:rFonts w:cs="Arial"/>
          <w:bCs/>
        </w:rPr>
        <w:t>// Description:</w:t>
      </w:r>
    </w:p>
    <w:p w14:paraId="40AB0F65" w14:textId="77777777" w:rsidR="005D2960" w:rsidRPr="005D2960" w:rsidRDefault="005D2960" w:rsidP="005D2960">
      <w:pPr>
        <w:autoSpaceDE w:val="0"/>
        <w:autoSpaceDN w:val="0"/>
        <w:adjustRightInd w:val="0"/>
        <w:rPr>
          <w:rFonts w:cs="Arial"/>
          <w:bCs/>
        </w:rPr>
      </w:pPr>
      <w:r w:rsidRPr="005D2960">
        <w:rPr>
          <w:rFonts w:cs="Arial"/>
          <w:bCs/>
        </w:rPr>
        <w:t>//</w:t>
      </w:r>
    </w:p>
    <w:p w14:paraId="7D7A6C01" w14:textId="77777777" w:rsidR="005D2960" w:rsidRPr="005D2960" w:rsidRDefault="005D2960" w:rsidP="005D2960">
      <w:pPr>
        <w:autoSpaceDE w:val="0"/>
        <w:autoSpaceDN w:val="0"/>
        <w:adjustRightInd w:val="0"/>
        <w:rPr>
          <w:rFonts w:cs="Arial"/>
          <w:bCs/>
        </w:rPr>
      </w:pPr>
      <w:r w:rsidRPr="005D2960">
        <w:rPr>
          <w:rFonts w:cs="Arial"/>
          <w:bCs/>
        </w:rPr>
        <w:t>// Dependencies:</w:t>
      </w:r>
    </w:p>
    <w:p w14:paraId="5C8E6C28" w14:textId="77777777" w:rsidR="005D2960" w:rsidRPr="005D2960" w:rsidRDefault="005D2960" w:rsidP="005D2960">
      <w:pPr>
        <w:autoSpaceDE w:val="0"/>
        <w:autoSpaceDN w:val="0"/>
        <w:adjustRightInd w:val="0"/>
        <w:rPr>
          <w:rFonts w:cs="Arial"/>
          <w:bCs/>
        </w:rPr>
      </w:pPr>
      <w:r w:rsidRPr="005D2960">
        <w:rPr>
          <w:rFonts w:cs="Arial"/>
          <w:bCs/>
        </w:rPr>
        <w:lastRenderedPageBreak/>
        <w:t>//</w:t>
      </w:r>
    </w:p>
    <w:p w14:paraId="5ED815DE" w14:textId="77777777" w:rsidR="005D2960" w:rsidRPr="005D2960" w:rsidRDefault="005D2960" w:rsidP="005D2960">
      <w:pPr>
        <w:autoSpaceDE w:val="0"/>
        <w:autoSpaceDN w:val="0"/>
        <w:adjustRightInd w:val="0"/>
        <w:rPr>
          <w:rFonts w:cs="Arial"/>
          <w:bCs/>
        </w:rPr>
      </w:pPr>
      <w:r w:rsidRPr="005D2960">
        <w:rPr>
          <w:rFonts w:cs="Arial"/>
          <w:bCs/>
        </w:rPr>
        <w:t>// Revision:</w:t>
      </w:r>
    </w:p>
    <w:p w14:paraId="22CBCF99" w14:textId="77777777" w:rsidR="005D2960" w:rsidRPr="005D2960" w:rsidRDefault="005D2960" w:rsidP="005D2960">
      <w:pPr>
        <w:autoSpaceDE w:val="0"/>
        <w:autoSpaceDN w:val="0"/>
        <w:adjustRightInd w:val="0"/>
        <w:rPr>
          <w:rFonts w:cs="Arial"/>
          <w:bCs/>
        </w:rPr>
      </w:pPr>
      <w:r w:rsidRPr="005D2960">
        <w:rPr>
          <w:rFonts w:cs="Arial"/>
          <w:bCs/>
        </w:rPr>
        <w:t>// Revision 0.01 - File Created</w:t>
      </w:r>
    </w:p>
    <w:p w14:paraId="7FE7F446" w14:textId="77777777" w:rsidR="005D2960" w:rsidRPr="005D2960" w:rsidRDefault="005D2960" w:rsidP="005D2960">
      <w:pPr>
        <w:autoSpaceDE w:val="0"/>
        <w:autoSpaceDN w:val="0"/>
        <w:adjustRightInd w:val="0"/>
        <w:rPr>
          <w:rFonts w:cs="Arial"/>
          <w:bCs/>
        </w:rPr>
      </w:pPr>
      <w:r w:rsidRPr="005D2960">
        <w:rPr>
          <w:rFonts w:cs="Arial"/>
          <w:bCs/>
        </w:rPr>
        <w:t>// Additional Comments:</w:t>
      </w:r>
    </w:p>
    <w:p w14:paraId="00931D84" w14:textId="77777777" w:rsidR="005D2960" w:rsidRPr="005D2960" w:rsidRDefault="005D2960" w:rsidP="005D2960">
      <w:pPr>
        <w:autoSpaceDE w:val="0"/>
        <w:autoSpaceDN w:val="0"/>
        <w:adjustRightInd w:val="0"/>
        <w:rPr>
          <w:rFonts w:cs="Arial"/>
          <w:bCs/>
        </w:rPr>
      </w:pPr>
      <w:r w:rsidRPr="005D2960">
        <w:rPr>
          <w:rFonts w:cs="Arial"/>
          <w:bCs/>
        </w:rPr>
        <w:t>//</w:t>
      </w:r>
    </w:p>
    <w:p w14:paraId="26DFFCA3" w14:textId="77777777" w:rsidR="005D2960" w:rsidRPr="005D2960" w:rsidRDefault="005D2960" w:rsidP="005D2960">
      <w:pPr>
        <w:autoSpaceDE w:val="0"/>
        <w:autoSpaceDN w:val="0"/>
        <w:adjustRightInd w:val="0"/>
        <w:rPr>
          <w:rFonts w:cs="Arial"/>
          <w:bCs/>
        </w:rPr>
      </w:pPr>
      <w:r w:rsidRPr="005D2960">
        <w:rPr>
          <w:rFonts w:cs="Arial"/>
          <w:bCs/>
        </w:rPr>
        <w:t>//////////////////////////////////////////////////////////////////////////////////</w:t>
      </w:r>
    </w:p>
    <w:p w14:paraId="79EBCF15" w14:textId="77777777" w:rsidR="005D2960" w:rsidRPr="005D2960" w:rsidRDefault="005D2960" w:rsidP="005D2960">
      <w:pPr>
        <w:autoSpaceDE w:val="0"/>
        <w:autoSpaceDN w:val="0"/>
        <w:adjustRightInd w:val="0"/>
        <w:rPr>
          <w:rFonts w:cs="Arial"/>
          <w:bCs/>
        </w:rPr>
      </w:pPr>
      <w:r w:rsidRPr="005D2960">
        <w:rPr>
          <w:rFonts w:cs="Arial"/>
          <w:bCs/>
        </w:rPr>
        <w:t>module pipeFSM (</w:t>
      </w:r>
    </w:p>
    <w:p w14:paraId="6674441D" w14:textId="77777777" w:rsidR="005D2960" w:rsidRPr="005D2960" w:rsidRDefault="005D2960" w:rsidP="005D2960">
      <w:pPr>
        <w:autoSpaceDE w:val="0"/>
        <w:autoSpaceDN w:val="0"/>
        <w:adjustRightInd w:val="0"/>
        <w:rPr>
          <w:rFonts w:cs="Arial"/>
          <w:bCs/>
        </w:rPr>
      </w:pPr>
      <w:r w:rsidRPr="005D2960">
        <w:rPr>
          <w:rFonts w:cs="Arial"/>
          <w:bCs/>
        </w:rPr>
        <w:t xml:space="preserve">    input wire </w:t>
      </w:r>
      <w:r w:rsidRPr="005D2960">
        <w:rPr>
          <w:rFonts w:cs="Arial"/>
          <w:bCs/>
        </w:rPr>
        <w:tab/>
      </w:r>
      <w:r w:rsidRPr="005D2960">
        <w:rPr>
          <w:rFonts w:cs="Arial"/>
          <w:bCs/>
        </w:rPr>
        <w:tab/>
        <w:t xml:space="preserve"> CLK,        // clock</w:t>
      </w:r>
    </w:p>
    <w:p w14:paraId="1565E8ED" w14:textId="77777777" w:rsidR="005D2960" w:rsidRPr="005D2960" w:rsidRDefault="005D2960" w:rsidP="005D2960">
      <w:pPr>
        <w:autoSpaceDE w:val="0"/>
        <w:autoSpaceDN w:val="0"/>
        <w:adjustRightInd w:val="0"/>
        <w:rPr>
          <w:rFonts w:cs="Arial"/>
          <w:bCs/>
        </w:rPr>
      </w:pPr>
      <w:r w:rsidRPr="005D2960">
        <w:rPr>
          <w:rFonts w:cs="Arial"/>
          <w:bCs/>
        </w:rPr>
        <w:t xml:space="preserve">    input wire [1:0] ONOFF,      // on/off</w:t>
      </w:r>
    </w:p>
    <w:p w14:paraId="01A57E27" w14:textId="77777777" w:rsidR="005D2960" w:rsidRPr="005D2960" w:rsidRDefault="005D2960" w:rsidP="005D2960">
      <w:pPr>
        <w:autoSpaceDE w:val="0"/>
        <w:autoSpaceDN w:val="0"/>
        <w:adjustRightInd w:val="0"/>
        <w:rPr>
          <w:rFonts w:cs="Arial"/>
          <w:bCs/>
        </w:rPr>
      </w:pPr>
      <w:r w:rsidRPr="005D2960">
        <w:rPr>
          <w:rFonts w:cs="Arial"/>
          <w:bCs/>
        </w:rPr>
        <w:t xml:space="preserve">    input wire [7:0] LCN_0,      // starting location [4b_x, 4b_y]</w:t>
      </w:r>
    </w:p>
    <w:p w14:paraId="44E55E88" w14:textId="77777777" w:rsidR="005D2960" w:rsidRPr="005D2960" w:rsidRDefault="005D2960" w:rsidP="005D2960">
      <w:pPr>
        <w:autoSpaceDE w:val="0"/>
        <w:autoSpaceDN w:val="0"/>
        <w:adjustRightInd w:val="0"/>
        <w:rPr>
          <w:rFonts w:cs="Arial"/>
          <w:bCs/>
        </w:rPr>
      </w:pPr>
      <w:r w:rsidRPr="005D2960">
        <w:rPr>
          <w:rFonts w:cs="Arial"/>
          <w:bCs/>
        </w:rPr>
        <w:t xml:space="preserve">    input wire [3:0] MTN_SENSOR, // maintenance sensor</w:t>
      </w:r>
    </w:p>
    <w:p w14:paraId="2E68625F" w14:textId="77777777" w:rsidR="005D2960" w:rsidRPr="005D2960" w:rsidRDefault="005D2960" w:rsidP="005D2960">
      <w:pPr>
        <w:autoSpaceDE w:val="0"/>
        <w:autoSpaceDN w:val="0"/>
        <w:adjustRightInd w:val="0"/>
        <w:rPr>
          <w:rFonts w:cs="Arial"/>
          <w:bCs/>
        </w:rPr>
      </w:pPr>
      <w:r w:rsidRPr="005D2960">
        <w:rPr>
          <w:rFonts w:cs="Arial"/>
          <w:bCs/>
        </w:rPr>
        <w:t xml:space="preserve">    input wire [3:0] CMPS,       // compass</w:t>
      </w:r>
    </w:p>
    <w:p w14:paraId="7592A914" w14:textId="77777777" w:rsidR="005D2960" w:rsidRPr="005D2960" w:rsidRDefault="005D2960" w:rsidP="005D2960">
      <w:pPr>
        <w:autoSpaceDE w:val="0"/>
        <w:autoSpaceDN w:val="0"/>
        <w:adjustRightInd w:val="0"/>
        <w:rPr>
          <w:rFonts w:cs="Arial"/>
          <w:bCs/>
        </w:rPr>
      </w:pPr>
      <w:r w:rsidRPr="005D2960">
        <w:rPr>
          <w:rFonts w:cs="Arial"/>
          <w:bCs/>
        </w:rPr>
        <w:t xml:space="preserve">    input wire [3:0] WLL,        // wall locations</w:t>
      </w:r>
    </w:p>
    <w:p w14:paraId="166D6AEA" w14:textId="77777777" w:rsidR="005D2960" w:rsidRPr="005D2960" w:rsidRDefault="005D2960" w:rsidP="005D2960">
      <w:pPr>
        <w:autoSpaceDE w:val="0"/>
        <w:autoSpaceDN w:val="0"/>
        <w:adjustRightInd w:val="0"/>
        <w:rPr>
          <w:rFonts w:cs="Arial"/>
          <w:bCs/>
        </w:rPr>
      </w:pPr>
      <w:r w:rsidRPr="005D2960">
        <w:rPr>
          <w:rFonts w:cs="Arial"/>
          <w:bCs/>
        </w:rPr>
        <w:t xml:space="preserve">    </w:t>
      </w:r>
    </w:p>
    <w:p w14:paraId="7EAB5637" w14:textId="77777777" w:rsidR="005D2960" w:rsidRPr="005D2960" w:rsidRDefault="005D2960" w:rsidP="005D2960">
      <w:pPr>
        <w:autoSpaceDE w:val="0"/>
        <w:autoSpaceDN w:val="0"/>
        <w:adjustRightInd w:val="0"/>
        <w:rPr>
          <w:rFonts w:cs="Arial"/>
          <w:bCs/>
        </w:rPr>
      </w:pPr>
      <w:r w:rsidRPr="005D2960">
        <w:rPr>
          <w:rFonts w:cs="Arial"/>
          <w:bCs/>
        </w:rPr>
        <w:t xml:space="preserve">    output reg [1:0] TURN,</w:t>
      </w:r>
    </w:p>
    <w:p w14:paraId="0E177990" w14:textId="77777777" w:rsidR="005D2960" w:rsidRPr="005D2960" w:rsidRDefault="005D2960" w:rsidP="005D2960">
      <w:pPr>
        <w:autoSpaceDE w:val="0"/>
        <w:autoSpaceDN w:val="0"/>
        <w:adjustRightInd w:val="0"/>
        <w:rPr>
          <w:rFonts w:cs="Arial"/>
          <w:bCs/>
        </w:rPr>
      </w:pPr>
      <w:r w:rsidRPr="005D2960">
        <w:rPr>
          <w:rFonts w:cs="Arial"/>
          <w:bCs/>
        </w:rPr>
        <w:t xml:space="preserve">    output reg </w:t>
      </w:r>
      <w:r w:rsidRPr="005D2960">
        <w:rPr>
          <w:rFonts w:cs="Arial"/>
          <w:bCs/>
        </w:rPr>
        <w:tab/>
      </w:r>
      <w:r w:rsidRPr="005D2960">
        <w:rPr>
          <w:rFonts w:cs="Arial"/>
          <w:bCs/>
        </w:rPr>
        <w:tab/>
        <w:t xml:space="preserve"> DRIVING,</w:t>
      </w:r>
    </w:p>
    <w:p w14:paraId="359F4D46" w14:textId="77777777" w:rsidR="005D2960" w:rsidRPr="005D2960" w:rsidRDefault="005D2960" w:rsidP="005D2960">
      <w:pPr>
        <w:autoSpaceDE w:val="0"/>
        <w:autoSpaceDN w:val="0"/>
        <w:adjustRightInd w:val="0"/>
        <w:rPr>
          <w:rFonts w:cs="Arial"/>
          <w:bCs/>
        </w:rPr>
      </w:pPr>
      <w:r w:rsidRPr="005D2960">
        <w:rPr>
          <w:rFonts w:cs="Arial"/>
          <w:bCs/>
        </w:rPr>
        <w:t xml:space="preserve">    output reg [7:0] LOCATION,</w:t>
      </w:r>
    </w:p>
    <w:p w14:paraId="3B64469B" w14:textId="77777777" w:rsidR="005D2960" w:rsidRPr="005D2960" w:rsidRDefault="005D2960" w:rsidP="005D2960">
      <w:pPr>
        <w:autoSpaceDE w:val="0"/>
        <w:autoSpaceDN w:val="0"/>
        <w:adjustRightInd w:val="0"/>
        <w:rPr>
          <w:rFonts w:cs="Arial"/>
          <w:bCs/>
        </w:rPr>
      </w:pPr>
      <w:r w:rsidRPr="005D2960">
        <w:rPr>
          <w:rFonts w:cs="Arial"/>
          <w:bCs/>
        </w:rPr>
        <w:t xml:space="preserve">    output reg [2:0] ACTION</w:t>
      </w:r>
    </w:p>
    <w:p w14:paraId="10F5696D" w14:textId="77777777" w:rsidR="005D2960" w:rsidRPr="005D2960" w:rsidRDefault="005D2960" w:rsidP="005D2960">
      <w:pPr>
        <w:autoSpaceDE w:val="0"/>
        <w:autoSpaceDN w:val="0"/>
        <w:adjustRightInd w:val="0"/>
        <w:rPr>
          <w:rFonts w:cs="Arial"/>
          <w:bCs/>
        </w:rPr>
      </w:pPr>
      <w:r w:rsidRPr="005D2960">
        <w:rPr>
          <w:rFonts w:cs="Arial"/>
          <w:bCs/>
        </w:rPr>
        <w:t>);</w:t>
      </w:r>
    </w:p>
    <w:p w14:paraId="31DA2828" w14:textId="77777777" w:rsidR="005D2960" w:rsidRPr="005D2960" w:rsidRDefault="005D2960" w:rsidP="005D2960">
      <w:pPr>
        <w:autoSpaceDE w:val="0"/>
        <w:autoSpaceDN w:val="0"/>
        <w:adjustRightInd w:val="0"/>
        <w:rPr>
          <w:rFonts w:cs="Arial"/>
          <w:bCs/>
        </w:rPr>
      </w:pPr>
    </w:p>
    <w:p w14:paraId="19434ACB" w14:textId="77777777" w:rsidR="005D2960" w:rsidRPr="005D2960" w:rsidRDefault="005D2960" w:rsidP="005D2960">
      <w:pPr>
        <w:autoSpaceDE w:val="0"/>
        <w:autoSpaceDN w:val="0"/>
        <w:adjustRightInd w:val="0"/>
        <w:rPr>
          <w:rFonts w:cs="Arial"/>
          <w:bCs/>
        </w:rPr>
      </w:pPr>
      <w:r w:rsidRPr="005D2960">
        <w:rPr>
          <w:rFonts w:cs="Arial"/>
          <w:bCs/>
        </w:rPr>
        <w:t>// state registers</w:t>
      </w:r>
    </w:p>
    <w:p w14:paraId="4599136E" w14:textId="77777777" w:rsidR="005D2960" w:rsidRPr="005D2960" w:rsidRDefault="005D2960" w:rsidP="005D2960">
      <w:pPr>
        <w:autoSpaceDE w:val="0"/>
        <w:autoSpaceDN w:val="0"/>
        <w:adjustRightInd w:val="0"/>
        <w:rPr>
          <w:rFonts w:cs="Arial"/>
          <w:bCs/>
        </w:rPr>
      </w:pPr>
      <w:r w:rsidRPr="005D2960">
        <w:rPr>
          <w:rFonts w:cs="Arial"/>
          <w:bCs/>
        </w:rPr>
        <w:t>reg [4:0] CS; // current State</w:t>
      </w:r>
    </w:p>
    <w:p w14:paraId="1C8B39F5" w14:textId="77777777" w:rsidR="005D2960" w:rsidRPr="005D2960" w:rsidRDefault="005D2960" w:rsidP="005D2960">
      <w:pPr>
        <w:autoSpaceDE w:val="0"/>
        <w:autoSpaceDN w:val="0"/>
        <w:adjustRightInd w:val="0"/>
        <w:rPr>
          <w:rFonts w:cs="Arial"/>
          <w:bCs/>
        </w:rPr>
      </w:pPr>
      <w:r w:rsidRPr="005D2960">
        <w:rPr>
          <w:rFonts w:cs="Arial"/>
          <w:bCs/>
        </w:rPr>
        <w:t>reg [4:0] NS; // Next State</w:t>
      </w:r>
    </w:p>
    <w:p w14:paraId="243B1B10" w14:textId="77777777" w:rsidR="005D2960" w:rsidRPr="005D2960" w:rsidRDefault="005D2960" w:rsidP="005D2960">
      <w:pPr>
        <w:autoSpaceDE w:val="0"/>
        <w:autoSpaceDN w:val="0"/>
        <w:adjustRightInd w:val="0"/>
        <w:rPr>
          <w:rFonts w:cs="Arial"/>
          <w:bCs/>
        </w:rPr>
      </w:pPr>
    </w:p>
    <w:p w14:paraId="0A89EAFD" w14:textId="77777777" w:rsidR="005D2960" w:rsidRPr="005D2960" w:rsidRDefault="005D2960" w:rsidP="005D2960">
      <w:pPr>
        <w:autoSpaceDE w:val="0"/>
        <w:autoSpaceDN w:val="0"/>
        <w:adjustRightInd w:val="0"/>
        <w:rPr>
          <w:rFonts w:cs="Arial"/>
          <w:bCs/>
        </w:rPr>
      </w:pPr>
      <w:r w:rsidRPr="005D2960">
        <w:rPr>
          <w:rFonts w:cs="Arial"/>
          <w:bCs/>
        </w:rPr>
        <w:t>// internal register to save the compass</w:t>
      </w:r>
    </w:p>
    <w:p w14:paraId="6808ABE6" w14:textId="77777777" w:rsidR="005D2960" w:rsidRPr="005D2960" w:rsidRDefault="005D2960" w:rsidP="005D2960">
      <w:pPr>
        <w:autoSpaceDE w:val="0"/>
        <w:autoSpaceDN w:val="0"/>
        <w:adjustRightInd w:val="0"/>
        <w:rPr>
          <w:rFonts w:cs="Arial"/>
          <w:bCs/>
        </w:rPr>
      </w:pPr>
      <w:r w:rsidRPr="005D2960">
        <w:rPr>
          <w:rFonts w:cs="Arial"/>
          <w:bCs/>
        </w:rPr>
        <w:t>reg [3:0] facing_dir; // [N E S W]</w:t>
      </w:r>
    </w:p>
    <w:p w14:paraId="2FB7750A" w14:textId="77777777" w:rsidR="005D2960" w:rsidRPr="005D2960" w:rsidRDefault="005D2960" w:rsidP="005D2960">
      <w:pPr>
        <w:autoSpaceDE w:val="0"/>
        <w:autoSpaceDN w:val="0"/>
        <w:adjustRightInd w:val="0"/>
        <w:rPr>
          <w:rFonts w:cs="Arial"/>
          <w:bCs/>
        </w:rPr>
      </w:pPr>
      <w:r w:rsidRPr="005D2960">
        <w:rPr>
          <w:rFonts w:cs="Arial"/>
          <w:bCs/>
        </w:rPr>
        <w:t>reg       get_init_dir; // get the starting location signal</w:t>
      </w:r>
    </w:p>
    <w:p w14:paraId="2C11DC59" w14:textId="77777777" w:rsidR="005D2960" w:rsidRPr="005D2960" w:rsidRDefault="005D2960" w:rsidP="005D2960">
      <w:pPr>
        <w:autoSpaceDE w:val="0"/>
        <w:autoSpaceDN w:val="0"/>
        <w:adjustRightInd w:val="0"/>
        <w:rPr>
          <w:rFonts w:cs="Arial"/>
          <w:bCs/>
        </w:rPr>
      </w:pPr>
    </w:p>
    <w:p w14:paraId="443F0265" w14:textId="77777777" w:rsidR="005D2960" w:rsidRPr="005D2960" w:rsidRDefault="005D2960" w:rsidP="005D2960">
      <w:pPr>
        <w:autoSpaceDE w:val="0"/>
        <w:autoSpaceDN w:val="0"/>
        <w:adjustRightInd w:val="0"/>
        <w:rPr>
          <w:rFonts w:cs="Arial"/>
          <w:bCs/>
        </w:rPr>
      </w:pPr>
      <w:r w:rsidRPr="005D2960">
        <w:rPr>
          <w:rFonts w:cs="Arial"/>
          <w:bCs/>
        </w:rPr>
        <w:t xml:space="preserve">localparam OFF </w:t>
      </w:r>
      <w:r w:rsidRPr="005D2960">
        <w:rPr>
          <w:rFonts w:cs="Arial"/>
          <w:bCs/>
        </w:rPr>
        <w:tab/>
        <w:t xml:space="preserve">  </w:t>
      </w:r>
      <w:r w:rsidRPr="005D2960">
        <w:rPr>
          <w:rFonts w:cs="Arial"/>
          <w:bCs/>
        </w:rPr>
        <w:tab/>
        <w:t xml:space="preserve">   = 5'b0_0000;</w:t>
      </w:r>
    </w:p>
    <w:p w14:paraId="404BC225" w14:textId="77777777" w:rsidR="005D2960" w:rsidRPr="005D2960" w:rsidRDefault="005D2960" w:rsidP="005D2960">
      <w:pPr>
        <w:autoSpaceDE w:val="0"/>
        <w:autoSpaceDN w:val="0"/>
        <w:adjustRightInd w:val="0"/>
        <w:rPr>
          <w:rFonts w:cs="Arial"/>
          <w:bCs/>
        </w:rPr>
      </w:pPr>
      <w:r w:rsidRPr="005D2960">
        <w:rPr>
          <w:rFonts w:cs="Arial"/>
          <w:bCs/>
        </w:rPr>
        <w:t>localparam IDLE        = 5'b0_0001;</w:t>
      </w:r>
    </w:p>
    <w:p w14:paraId="3563DD09" w14:textId="77777777" w:rsidR="005D2960" w:rsidRPr="005D2960" w:rsidRDefault="005D2960" w:rsidP="005D2960">
      <w:pPr>
        <w:autoSpaceDE w:val="0"/>
        <w:autoSpaceDN w:val="0"/>
        <w:adjustRightInd w:val="0"/>
        <w:rPr>
          <w:rFonts w:cs="Arial"/>
          <w:bCs/>
        </w:rPr>
      </w:pPr>
      <w:r w:rsidRPr="005D2960">
        <w:rPr>
          <w:rFonts w:cs="Arial"/>
          <w:bCs/>
        </w:rPr>
        <w:t>localparam TURN_LEFT   = 5'b0_0010;</w:t>
      </w:r>
    </w:p>
    <w:p w14:paraId="532362B5" w14:textId="77777777" w:rsidR="005D2960" w:rsidRPr="005D2960" w:rsidRDefault="005D2960" w:rsidP="005D2960">
      <w:pPr>
        <w:autoSpaceDE w:val="0"/>
        <w:autoSpaceDN w:val="0"/>
        <w:adjustRightInd w:val="0"/>
        <w:rPr>
          <w:rFonts w:cs="Arial"/>
          <w:bCs/>
        </w:rPr>
      </w:pPr>
      <w:r w:rsidRPr="005D2960">
        <w:rPr>
          <w:rFonts w:cs="Arial"/>
          <w:bCs/>
        </w:rPr>
        <w:t>localparam TURN_RIGHT  = 5'b0_0011;</w:t>
      </w:r>
    </w:p>
    <w:p w14:paraId="0F8E9BB0" w14:textId="77777777" w:rsidR="005D2960" w:rsidRPr="005D2960" w:rsidRDefault="005D2960" w:rsidP="005D2960">
      <w:pPr>
        <w:autoSpaceDE w:val="0"/>
        <w:autoSpaceDN w:val="0"/>
        <w:adjustRightInd w:val="0"/>
        <w:rPr>
          <w:rFonts w:cs="Arial"/>
          <w:bCs/>
        </w:rPr>
      </w:pPr>
      <w:r w:rsidRPr="005D2960">
        <w:rPr>
          <w:rFonts w:cs="Arial"/>
          <w:bCs/>
        </w:rPr>
        <w:t>localparam COMP_PASS   = 5'b0_0100;</w:t>
      </w:r>
    </w:p>
    <w:p w14:paraId="6CF771EC" w14:textId="77777777" w:rsidR="005D2960" w:rsidRPr="005D2960" w:rsidRDefault="005D2960" w:rsidP="005D2960">
      <w:pPr>
        <w:autoSpaceDE w:val="0"/>
        <w:autoSpaceDN w:val="0"/>
        <w:adjustRightInd w:val="0"/>
        <w:rPr>
          <w:rFonts w:cs="Arial"/>
          <w:bCs/>
        </w:rPr>
      </w:pPr>
      <w:r w:rsidRPr="005D2960">
        <w:rPr>
          <w:rFonts w:cs="Arial"/>
          <w:bCs/>
        </w:rPr>
        <w:t>localparam COMP_LSHIFT = 5'b0_0101;</w:t>
      </w:r>
    </w:p>
    <w:p w14:paraId="6BDA5368" w14:textId="77777777" w:rsidR="005D2960" w:rsidRPr="005D2960" w:rsidRDefault="005D2960" w:rsidP="005D2960">
      <w:pPr>
        <w:autoSpaceDE w:val="0"/>
        <w:autoSpaceDN w:val="0"/>
        <w:adjustRightInd w:val="0"/>
        <w:rPr>
          <w:rFonts w:cs="Arial"/>
          <w:bCs/>
        </w:rPr>
      </w:pPr>
      <w:r w:rsidRPr="005D2960">
        <w:rPr>
          <w:rFonts w:cs="Arial"/>
          <w:bCs/>
        </w:rPr>
        <w:t>localparam COMP_RSHIFT = 5'b0_0110;</w:t>
      </w:r>
    </w:p>
    <w:p w14:paraId="31BEB38B" w14:textId="77777777" w:rsidR="005D2960" w:rsidRPr="005D2960" w:rsidRDefault="005D2960" w:rsidP="005D2960">
      <w:pPr>
        <w:autoSpaceDE w:val="0"/>
        <w:autoSpaceDN w:val="0"/>
        <w:adjustRightInd w:val="0"/>
        <w:rPr>
          <w:rFonts w:cs="Arial"/>
          <w:bCs/>
        </w:rPr>
      </w:pPr>
      <w:r w:rsidRPr="005D2960">
        <w:rPr>
          <w:rFonts w:cs="Arial"/>
          <w:bCs/>
        </w:rPr>
        <w:t xml:space="preserve">localparam MOVE  </w:t>
      </w:r>
      <w:r w:rsidRPr="005D2960">
        <w:rPr>
          <w:rFonts w:cs="Arial"/>
          <w:bCs/>
        </w:rPr>
        <w:tab/>
        <w:t xml:space="preserve">   = 5'b0_0111;</w:t>
      </w:r>
    </w:p>
    <w:p w14:paraId="7BFAB196" w14:textId="77777777" w:rsidR="005D2960" w:rsidRPr="005D2960" w:rsidRDefault="005D2960" w:rsidP="005D2960">
      <w:pPr>
        <w:autoSpaceDE w:val="0"/>
        <w:autoSpaceDN w:val="0"/>
        <w:adjustRightInd w:val="0"/>
        <w:rPr>
          <w:rFonts w:cs="Arial"/>
          <w:bCs/>
        </w:rPr>
      </w:pPr>
      <w:r w:rsidRPr="005D2960">
        <w:rPr>
          <w:rFonts w:cs="Arial"/>
          <w:bCs/>
        </w:rPr>
        <w:t xml:space="preserve">localparam PLG0  </w:t>
      </w:r>
      <w:r w:rsidRPr="005D2960">
        <w:rPr>
          <w:rFonts w:cs="Arial"/>
          <w:bCs/>
        </w:rPr>
        <w:tab/>
        <w:t xml:space="preserve">   = 5'b0_1000;</w:t>
      </w:r>
    </w:p>
    <w:p w14:paraId="5B7BBC61" w14:textId="77777777" w:rsidR="005D2960" w:rsidRPr="005D2960" w:rsidRDefault="005D2960" w:rsidP="005D2960">
      <w:pPr>
        <w:autoSpaceDE w:val="0"/>
        <w:autoSpaceDN w:val="0"/>
        <w:adjustRightInd w:val="0"/>
        <w:rPr>
          <w:rFonts w:cs="Arial"/>
          <w:bCs/>
        </w:rPr>
      </w:pPr>
      <w:r w:rsidRPr="005D2960">
        <w:rPr>
          <w:rFonts w:cs="Arial"/>
          <w:bCs/>
        </w:rPr>
        <w:t xml:space="preserve">localparam PLG1  </w:t>
      </w:r>
      <w:r w:rsidRPr="005D2960">
        <w:rPr>
          <w:rFonts w:cs="Arial"/>
          <w:bCs/>
        </w:rPr>
        <w:tab/>
        <w:t xml:space="preserve">   = 5'b0_1001;</w:t>
      </w:r>
    </w:p>
    <w:p w14:paraId="34F6BCDD" w14:textId="77777777" w:rsidR="005D2960" w:rsidRPr="005D2960" w:rsidRDefault="005D2960" w:rsidP="005D2960">
      <w:pPr>
        <w:autoSpaceDE w:val="0"/>
        <w:autoSpaceDN w:val="0"/>
        <w:adjustRightInd w:val="0"/>
        <w:rPr>
          <w:rFonts w:cs="Arial"/>
          <w:bCs/>
        </w:rPr>
      </w:pPr>
      <w:r w:rsidRPr="005D2960">
        <w:rPr>
          <w:rFonts w:cs="Arial"/>
          <w:bCs/>
        </w:rPr>
        <w:t xml:space="preserve">localparam PLG2  </w:t>
      </w:r>
      <w:r w:rsidRPr="005D2960">
        <w:rPr>
          <w:rFonts w:cs="Arial"/>
          <w:bCs/>
        </w:rPr>
        <w:tab/>
        <w:t xml:space="preserve">   = 5'b0_1010;</w:t>
      </w:r>
    </w:p>
    <w:p w14:paraId="78B84C23" w14:textId="77777777" w:rsidR="005D2960" w:rsidRPr="005D2960" w:rsidRDefault="005D2960" w:rsidP="005D2960">
      <w:pPr>
        <w:autoSpaceDE w:val="0"/>
        <w:autoSpaceDN w:val="0"/>
        <w:adjustRightInd w:val="0"/>
        <w:rPr>
          <w:rFonts w:cs="Arial"/>
          <w:bCs/>
        </w:rPr>
      </w:pPr>
      <w:r w:rsidRPr="005D2960">
        <w:rPr>
          <w:rFonts w:cs="Arial"/>
          <w:bCs/>
        </w:rPr>
        <w:t xml:space="preserve">localparam PLG3  </w:t>
      </w:r>
      <w:r w:rsidRPr="005D2960">
        <w:rPr>
          <w:rFonts w:cs="Arial"/>
          <w:bCs/>
        </w:rPr>
        <w:tab/>
        <w:t xml:space="preserve">   = 5'b0_1011;</w:t>
      </w:r>
    </w:p>
    <w:p w14:paraId="514DE375" w14:textId="77777777" w:rsidR="005D2960" w:rsidRPr="005D2960" w:rsidRDefault="005D2960" w:rsidP="005D2960">
      <w:pPr>
        <w:autoSpaceDE w:val="0"/>
        <w:autoSpaceDN w:val="0"/>
        <w:adjustRightInd w:val="0"/>
        <w:rPr>
          <w:rFonts w:cs="Arial"/>
          <w:bCs/>
        </w:rPr>
      </w:pPr>
      <w:r w:rsidRPr="005D2960">
        <w:rPr>
          <w:rFonts w:cs="Arial"/>
          <w:bCs/>
        </w:rPr>
        <w:t xml:space="preserve">localparam HOT0  </w:t>
      </w:r>
      <w:r w:rsidRPr="005D2960">
        <w:rPr>
          <w:rFonts w:cs="Arial"/>
          <w:bCs/>
        </w:rPr>
        <w:tab/>
        <w:t xml:space="preserve">   = 5'b0_1100;</w:t>
      </w:r>
    </w:p>
    <w:p w14:paraId="341BEC60" w14:textId="77777777" w:rsidR="005D2960" w:rsidRPr="005D2960" w:rsidRDefault="005D2960" w:rsidP="005D2960">
      <w:pPr>
        <w:autoSpaceDE w:val="0"/>
        <w:autoSpaceDN w:val="0"/>
        <w:adjustRightInd w:val="0"/>
        <w:rPr>
          <w:rFonts w:cs="Arial"/>
          <w:bCs/>
        </w:rPr>
      </w:pPr>
      <w:r w:rsidRPr="005D2960">
        <w:rPr>
          <w:rFonts w:cs="Arial"/>
          <w:bCs/>
        </w:rPr>
        <w:t xml:space="preserve">localparam HOT1  </w:t>
      </w:r>
      <w:r w:rsidRPr="005D2960">
        <w:rPr>
          <w:rFonts w:cs="Arial"/>
          <w:bCs/>
        </w:rPr>
        <w:tab/>
        <w:t xml:space="preserve">   = 5'b0_1101;</w:t>
      </w:r>
    </w:p>
    <w:p w14:paraId="2E47F5CB" w14:textId="77777777" w:rsidR="005D2960" w:rsidRPr="005D2960" w:rsidRDefault="005D2960" w:rsidP="005D2960">
      <w:pPr>
        <w:autoSpaceDE w:val="0"/>
        <w:autoSpaceDN w:val="0"/>
        <w:adjustRightInd w:val="0"/>
        <w:rPr>
          <w:rFonts w:cs="Arial"/>
          <w:bCs/>
        </w:rPr>
      </w:pPr>
      <w:r w:rsidRPr="005D2960">
        <w:rPr>
          <w:rFonts w:cs="Arial"/>
          <w:bCs/>
        </w:rPr>
        <w:t xml:space="preserve">localparam HOT2  </w:t>
      </w:r>
      <w:r w:rsidRPr="005D2960">
        <w:rPr>
          <w:rFonts w:cs="Arial"/>
          <w:bCs/>
        </w:rPr>
        <w:tab/>
        <w:t xml:space="preserve">   = 5'b0_1110;</w:t>
      </w:r>
    </w:p>
    <w:p w14:paraId="19AD3B33" w14:textId="77777777" w:rsidR="005D2960" w:rsidRPr="005D2960" w:rsidRDefault="005D2960" w:rsidP="005D2960">
      <w:pPr>
        <w:autoSpaceDE w:val="0"/>
        <w:autoSpaceDN w:val="0"/>
        <w:adjustRightInd w:val="0"/>
        <w:rPr>
          <w:rFonts w:cs="Arial"/>
          <w:bCs/>
        </w:rPr>
      </w:pPr>
      <w:r w:rsidRPr="005D2960">
        <w:rPr>
          <w:rFonts w:cs="Arial"/>
          <w:bCs/>
        </w:rPr>
        <w:lastRenderedPageBreak/>
        <w:t xml:space="preserve">localparam FZN0  </w:t>
      </w:r>
      <w:r w:rsidRPr="005D2960">
        <w:rPr>
          <w:rFonts w:cs="Arial"/>
          <w:bCs/>
        </w:rPr>
        <w:tab/>
        <w:t xml:space="preserve">   = 5'b0_1111;</w:t>
      </w:r>
    </w:p>
    <w:p w14:paraId="25C4CDD3" w14:textId="77777777" w:rsidR="005D2960" w:rsidRPr="005D2960" w:rsidRDefault="005D2960" w:rsidP="005D2960">
      <w:pPr>
        <w:autoSpaceDE w:val="0"/>
        <w:autoSpaceDN w:val="0"/>
        <w:adjustRightInd w:val="0"/>
        <w:rPr>
          <w:rFonts w:cs="Arial"/>
          <w:bCs/>
        </w:rPr>
      </w:pPr>
      <w:r w:rsidRPr="005D2960">
        <w:rPr>
          <w:rFonts w:cs="Arial"/>
          <w:bCs/>
        </w:rPr>
        <w:t xml:space="preserve">localparam FZN1  </w:t>
      </w:r>
      <w:r w:rsidRPr="005D2960">
        <w:rPr>
          <w:rFonts w:cs="Arial"/>
          <w:bCs/>
        </w:rPr>
        <w:tab/>
        <w:t xml:space="preserve">   = 5'b1_0000;</w:t>
      </w:r>
    </w:p>
    <w:p w14:paraId="0A18D745" w14:textId="77777777" w:rsidR="005D2960" w:rsidRPr="005D2960" w:rsidRDefault="005D2960" w:rsidP="005D2960">
      <w:pPr>
        <w:autoSpaceDE w:val="0"/>
        <w:autoSpaceDN w:val="0"/>
        <w:adjustRightInd w:val="0"/>
        <w:rPr>
          <w:rFonts w:cs="Arial"/>
          <w:bCs/>
        </w:rPr>
      </w:pPr>
      <w:r w:rsidRPr="005D2960">
        <w:rPr>
          <w:rFonts w:cs="Arial"/>
          <w:bCs/>
        </w:rPr>
        <w:t xml:space="preserve">localparam FZN2  </w:t>
      </w:r>
      <w:r w:rsidRPr="005D2960">
        <w:rPr>
          <w:rFonts w:cs="Arial"/>
          <w:bCs/>
        </w:rPr>
        <w:tab/>
        <w:t xml:space="preserve">   = 5'b1_0001;</w:t>
      </w:r>
    </w:p>
    <w:p w14:paraId="76072DB5" w14:textId="77777777" w:rsidR="005D2960" w:rsidRPr="005D2960" w:rsidRDefault="005D2960" w:rsidP="005D2960">
      <w:pPr>
        <w:autoSpaceDE w:val="0"/>
        <w:autoSpaceDN w:val="0"/>
        <w:adjustRightInd w:val="0"/>
        <w:rPr>
          <w:rFonts w:cs="Arial"/>
          <w:bCs/>
        </w:rPr>
      </w:pPr>
      <w:r w:rsidRPr="005D2960">
        <w:rPr>
          <w:rFonts w:cs="Arial"/>
          <w:bCs/>
        </w:rPr>
        <w:t xml:space="preserve">localparam FZN3  </w:t>
      </w:r>
      <w:r w:rsidRPr="005D2960">
        <w:rPr>
          <w:rFonts w:cs="Arial"/>
          <w:bCs/>
        </w:rPr>
        <w:tab/>
        <w:t xml:space="preserve">   = 5'b1_0010;</w:t>
      </w:r>
    </w:p>
    <w:p w14:paraId="0C716913" w14:textId="77777777" w:rsidR="005D2960" w:rsidRPr="005D2960" w:rsidRDefault="005D2960" w:rsidP="005D2960">
      <w:pPr>
        <w:autoSpaceDE w:val="0"/>
        <w:autoSpaceDN w:val="0"/>
        <w:adjustRightInd w:val="0"/>
        <w:rPr>
          <w:rFonts w:cs="Arial"/>
          <w:bCs/>
        </w:rPr>
      </w:pPr>
      <w:r w:rsidRPr="005D2960">
        <w:rPr>
          <w:rFonts w:cs="Arial"/>
          <w:bCs/>
        </w:rPr>
        <w:t xml:space="preserve">localparam FZN4  </w:t>
      </w:r>
      <w:r w:rsidRPr="005D2960">
        <w:rPr>
          <w:rFonts w:cs="Arial"/>
          <w:bCs/>
        </w:rPr>
        <w:tab/>
        <w:t xml:space="preserve">   = 5'b1_0011;</w:t>
      </w:r>
    </w:p>
    <w:p w14:paraId="75D8BC2A" w14:textId="77777777" w:rsidR="005D2960" w:rsidRPr="005D2960" w:rsidRDefault="005D2960" w:rsidP="005D2960">
      <w:pPr>
        <w:autoSpaceDE w:val="0"/>
        <w:autoSpaceDN w:val="0"/>
        <w:adjustRightInd w:val="0"/>
        <w:rPr>
          <w:rFonts w:cs="Arial"/>
          <w:bCs/>
        </w:rPr>
      </w:pPr>
    </w:p>
    <w:p w14:paraId="16B7954A" w14:textId="77777777" w:rsidR="005D2960" w:rsidRPr="005D2960" w:rsidRDefault="005D2960" w:rsidP="005D2960">
      <w:pPr>
        <w:autoSpaceDE w:val="0"/>
        <w:autoSpaceDN w:val="0"/>
        <w:adjustRightInd w:val="0"/>
        <w:rPr>
          <w:rFonts w:cs="Arial"/>
          <w:bCs/>
        </w:rPr>
      </w:pPr>
      <w:r w:rsidRPr="005D2960">
        <w:rPr>
          <w:rFonts w:cs="Arial"/>
          <w:bCs/>
        </w:rPr>
        <w:t>// Regsitering state</w:t>
      </w:r>
    </w:p>
    <w:p w14:paraId="1BE6FF71" w14:textId="77777777" w:rsidR="005D2960" w:rsidRPr="005D2960" w:rsidRDefault="005D2960" w:rsidP="005D2960">
      <w:pPr>
        <w:autoSpaceDE w:val="0"/>
        <w:autoSpaceDN w:val="0"/>
        <w:adjustRightInd w:val="0"/>
        <w:rPr>
          <w:rFonts w:cs="Arial"/>
          <w:bCs/>
        </w:rPr>
      </w:pPr>
      <w:r w:rsidRPr="005D2960">
        <w:rPr>
          <w:rFonts w:cs="Arial"/>
          <w:bCs/>
        </w:rPr>
        <w:t>always @(posedge CLK) begin</w:t>
      </w:r>
    </w:p>
    <w:p w14:paraId="07E25770" w14:textId="77777777" w:rsidR="005D2960" w:rsidRPr="005D2960" w:rsidRDefault="005D2960" w:rsidP="005D2960">
      <w:pPr>
        <w:autoSpaceDE w:val="0"/>
        <w:autoSpaceDN w:val="0"/>
        <w:adjustRightInd w:val="0"/>
        <w:rPr>
          <w:rFonts w:cs="Arial"/>
          <w:bCs/>
        </w:rPr>
      </w:pPr>
      <w:r w:rsidRPr="005D2960">
        <w:rPr>
          <w:rFonts w:cs="Arial"/>
          <w:bCs/>
        </w:rPr>
        <w:tab/>
        <w:t>CS &lt;= NS;</w:t>
      </w:r>
    </w:p>
    <w:p w14:paraId="11411ECF" w14:textId="77777777" w:rsidR="005D2960" w:rsidRPr="005D2960" w:rsidRDefault="005D2960" w:rsidP="005D2960">
      <w:pPr>
        <w:autoSpaceDE w:val="0"/>
        <w:autoSpaceDN w:val="0"/>
        <w:adjustRightInd w:val="0"/>
        <w:rPr>
          <w:rFonts w:cs="Arial"/>
          <w:bCs/>
        </w:rPr>
      </w:pPr>
      <w:r w:rsidRPr="005D2960">
        <w:rPr>
          <w:rFonts w:cs="Arial"/>
          <w:bCs/>
        </w:rPr>
        <w:t>end</w:t>
      </w:r>
    </w:p>
    <w:p w14:paraId="0A47AABE" w14:textId="77777777" w:rsidR="005D2960" w:rsidRPr="005D2960" w:rsidRDefault="005D2960" w:rsidP="005D2960">
      <w:pPr>
        <w:autoSpaceDE w:val="0"/>
        <w:autoSpaceDN w:val="0"/>
        <w:adjustRightInd w:val="0"/>
        <w:rPr>
          <w:rFonts w:cs="Arial"/>
          <w:bCs/>
        </w:rPr>
      </w:pPr>
    </w:p>
    <w:p w14:paraId="7A6DEFB2" w14:textId="77777777" w:rsidR="005D2960" w:rsidRPr="005D2960" w:rsidRDefault="005D2960" w:rsidP="005D2960">
      <w:pPr>
        <w:autoSpaceDE w:val="0"/>
        <w:autoSpaceDN w:val="0"/>
        <w:adjustRightInd w:val="0"/>
        <w:rPr>
          <w:rFonts w:cs="Arial"/>
          <w:bCs/>
        </w:rPr>
      </w:pPr>
      <w:r w:rsidRPr="005D2960">
        <w:rPr>
          <w:rFonts w:cs="Arial"/>
          <w:bCs/>
        </w:rPr>
        <w:t>// facing direction regsiter</w:t>
      </w:r>
    </w:p>
    <w:p w14:paraId="6691741A" w14:textId="77777777" w:rsidR="005D2960" w:rsidRPr="005D2960" w:rsidRDefault="005D2960" w:rsidP="005D2960">
      <w:pPr>
        <w:autoSpaceDE w:val="0"/>
        <w:autoSpaceDN w:val="0"/>
        <w:adjustRightInd w:val="0"/>
        <w:rPr>
          <w:rFonts w:cs="Arial"/>
          <w:bCs/>
        </w:rPr>
      </w:pPr>
      <w:r w:rsidRPr="005D2960">
        <w:rPr>
          <w:rFonts w:cs="Arial"/>
          <w:bCs/>
        </w:rPr>
        <w:t>always @(posedge CLK) begin</w:t>
      </w:r>
    </w:p>
    <w:p w14:paraId="751FEDC5" w14:textId="77777777" w:rsidR="005D2960" w:rsidRPr="005D2960" w:rsidRDefault="005D2960" w:rsidP="005D2960">
      <w:pPr>
        <w:autoSpaceDE w:val="0"/>
        <w:autoSpaceDN w:val="0"/>
        <w:adjustRightInd w:val="0"/>
        <w:rPr>
          <w:rFonts w:cs="Arial"/>
          <w:bCs/>
        </w:rPr>
      </w:pPr>
      <w:r w:rsidRPr="005D2960">
        <w:rPr>
          <w:rFonts w:cs="Arial"/>
          <w:bCs/>
        </w:rPr>
        <w:tab/>
        <w:t>if (CS == COMP_PASS) begin</w:t>
      </w:r>
    </w:p>
    <w:p w14:paraId="64F1A71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facing_dir &lt;= CMPS;</w:t>
      </w:r>
    </w:p>
    <w:p w14:paraId="25A3CF09" w14:textId="77777777" w:rsidR="005D2960" w:rsidRPr="005D2960" w:rsidRDefault="005D2960" w:rsidP="005D2960">
      <w:pPr>
        <w:autoSpaceDE w:val="0"/>
        <w:autoSpaceDN w:val="0"/>
        <w:adjustRightInd w:val="0"/>
        <w:rPr>
          <w:rFonts w:cs="Arial"/>
          <w:bCs/>
        </w:rPr>
      </w:pPr>
      <w:r w:rsidRPr="005D2960">
        <w:rPr>
          <w:rFonts w:cs="Arial"/>
          <w:bCs/>
        </w:rPr>
        <w:tab/>
        <w:t>end</w:t>
      </w:r>
    </w:p>
    <w:p w14:paraId="184A5028" w14:textId="77777777" w:rsidR="005D2960" w:rsidRPr="005D2960" w:rsidRDefault="005D2960" w:rsidP="005D2960">
      <w:pPr>
        <w:autoSpaceDE w:val="0"/>
        <w:autoSpaceDN w:val="0"/>
        <w:adjustRightInd w:val="0"/>
        <w:rPr>
          <w:rFonts w:cs="Arial"/>
          <w:bCs/>
        </w:rPr>
      </w:pPr>
      <w:r w:rsidRPr="005D2960">
        <w:rPr>
          <w:rFonts w:cs="Arial"/>
          <w:bCs/>
        </w:rPr>
        <w:tab/>
        <w:t>else if (CS == COMP_LSHIFT) begin</w:t>
      </w:r>
    </w:p>
    <w:p w14:paraId="75F1D7B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facing_dir &lt;= {CMPS[2:0],CMPS[3]};</w:t>
      </w:r>
    </w:p>
    <w:p w14:paraId="59EE32E5" w14:textId="77777777" w:rsidR="005D2960" w:rsidRPr="005D2960" w:rsidRDefault="005D2960" w:rsidP="005D2960">
      <w:pPr>
        <w:autoSpaceDE w:val="0"/>
        <w:autoSpaceDN w:val="0"/>
        <w:adjustRightInd w:val="0"/>
        <w:rPr>
          <w:rFonts w:cs="Arial"/>
          <w:bCs/>
        </w:rPr>
      </w:pPr>
      <w:r w:rsidRPr="005D2960">
        <w:rPr>
          <w:rFonts w:cs="Arial"/>
          <w:bCs/>
        </w:rPr>
        <w:tab/>
        <w:t>end</w:t>
      </w:r>
    </w:p>
    <w:p w14:paraId="22234EBD" w14:textId="77777777" w:rsidR="005D2960" w:rsidRPr="005D2960" w:rsidRDefault="005D2960" w:rsidP="005D2960">
      <w:pPr>
        <w:autoSpaceDE w:val="0"/>
        <w:autoSpaceDN w:val="0"/>
        <w:adjustRightInd w:val="0"/>
        <w:rPr>
          <w:rFonts w:cs="Arial"/>
          <w:bCs/>
        </w:rPr>
      </w:pPr>
      <w:r w:rsidRPr="005D2960">
        <w:rPr>
          <w:rFonts w:cs="Arial"/>
          <w:bCs/>
        </w:rPr>
        <w:tab/>
        <w:t>else if (CS == COMP_RSHIFT) begin</w:t>
      </w:r>
    </w:p>
    <w:p w14:paraId="3F907071"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facing_dir &lt;= {CMPS[0],CMPS[3:1]};</w:t>
      </w:r>
    </w:p>
    <w:p w14:paraId="23367957" w14:textId="77777777" w:rsidR="005D2960" w:rsidRPr="005D2960" w:rsidRDefault="005D2960" w:rsidP="005D2960">
      <w:pPr>
        <w:autoSpaceDE w:val="0"/>
        <w:autoSpaceDN w:val="0"/>
        <w:adjustRightInd w:val="0"/>
        <w:rPr>
          <w:rFonts w:cs="Arial"/>
          <w:bCs/>
        </w:rPr>
      </w:pPr>
      <w:r w:rsidRPr="005D2960">
        <w:rPr>
          <w:rFonts w:cs="Arial"/>
          <w:bCs/>
        </w:rPr>
        <w:tab/>
        <w:t>end</w:t>
      </w:r>
    </w:p>
    <w:p w14:paraId="7BD9D3B8" w14:textId="77777777" w:rsidR="005D2960" w:rsidRPr="005D2960" w:rsidRDefault="005D2960" w:rsidP="005D2960">
      <w:pPr>
        <w:autoSpaceDE w:val="0"/>
        <w:autoSpaceDN w:val="0"/>
        <w:adjustRightInd w:val="0"/>
        <w:rPr>
          <w:rFonts w:cs="Arial"/>
          <w:bCs/>
        </w:rPr>
      </w:pPr>
      <w:r w:rsidRPr="005D2960">
        <w:rPr>
          <w:rFonts w:cs="Arial"/>
          <w:bCs/>
        </w:rPr>
        <w:t>end</w:t>
      </w:r>
    </w:p>
    <w:p w14:paraId="6E9C473B" w14:textId="77777777" w:rsidR="005D2960" w:rsidRPr="005D2960" w:rsidRDefault="005D2960" w:rsidP="005D2960">
      <w:pPr>
        <w:autoSpaceDE w:val="0"/>
        <w:autoSpaceDN w:val="0"/>
        <w:adjustRightInd w:val="0"/>
        <w:rPr>
          <w:rFonts w:cs="Arial"/>
          <w:bCs/>
        </w:rPr>
      </w:pPr>
    </w:p>
    <w:p w14:paraId="7C659957" w14:textId="77777777" w:rsidR="005D2960" w:rsidRPr="005D2960" w:rsidRDefault="005D2960" w:rsidP="005D2960">
      <w:pPr>
        <w:autoSpaceDE w:val="0"/>
        <w:autoSpaceDN w:val="0"/>
        <w:adjustRightInd w:val="0"/>
        <w:rPr>
          <w:rFonts w:cs="Arial"/>
          <w:bCs/>
        </w:rPr>
      </w:pPr>
      <w:r w:rsidRPr="005D2960">
        <w:rPr>
          <w:rFonts w:cs="Arial"/>
          <w:bCs/>
        </w:rPr>
        <w:t>// current location register</w:t>
      </w:r>
    </w:p>
    <w:p w14:paraId="60B8A8FF" w14:textId="77777777" w:rsidR="005D2960" w:rsidRPr="005D2960" w:rsidRDefault="005D2960" w:rsidP="005D2960">
      <w:pPr>
        <w:autoSpaceDE w:val="0"/>
        <w:autoSpaceDN w:val="0"/>
        <w:adjustRightInd w:val="0"/>
        <w:rPr>
          <w:rFonts w:cs="Arial"/>
          <w:bCs/>
        </w:rPr>
      </w:pPr>
      <w:r w:rsidRPr="005D2960">
        <w:rPr>
          <w:rFonts w:cs="Arial"/>
          <w:bCs/>
        </w:rPr>
        <w:t>always @(posedge CLK) begin</w:t>
      </w:r>
    </w:p>
    <w:p w14:paraId="27382B5C" w14:textId="77777777" w:rsidR="005D2960" w:rsidRPr="005D2960" w:rsidRDefault="005D2960" w:rsidP="005D2960">
      <w:pPr>
        <w:autoSpaceDE w:val="0"/>
        <w:autoSpaceDN w:val="0"/>
        <w:adjustRightInd w:val="0"/>
        <w:rPr>
          <w:rFonts w:cs="Arial"/>
          <w:bCs/>
        </w:rPr>
      </w:pPr>
      <w:r w:rsidRPr="005D2960">
        <w:rPr>
          <w:rFonts w:cs="Arial"/>
          <w:bCs/>
        </w:rPr>
        <w:tab/>
        <w:t>if (CS == OFF) begin</w:t>
      </w:r>
    </w:p>
    <w:p w14:paraId="30E4316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get_init_dir &lt;= 1'b0;</w:t>
      </w:r>
    </w:p>
    <w:p w14:paraId="3D48131C" w14:textId="77777777" w:rsidR="005D2960" w:rsidRPr="005D2960" w:rsidRDefault="005D2960" w:rsidP="005D2960">
      <w:pPr>
        <w:autoSpaceDE w:val="0"/>
        <w:autoSpaceDN w:val="0"/>
        <w:adjustRightInd w:val="0"/>
        <w:rPr>
          <w:rFonts w:cs="Arial"/>
          <w:bCs/>
        </w:rPr>
      </w:pPr>
      <w:r w:rsidRPr="005D2960">
        <w:rPr>
          <w:rFonts w:cs="Arial"/>
          <w:bCs/>
        </w:rPr>
        <w:tab/>
        <w:t>end</w:t>
      </w:r>
    </w:p>
    <w:p w14:paraId="1111F915" w14:textId="77777777" w:rsidR="005D2960" w:rsidRPr="005D2960" w:rsidRDefault="005D2960" w:rsidP="005D2960">
      <w:pPr>
        <w:autoSpaceDE w:val="0"/>
        <w:autoSpaceDN w:val="0"/>
        <w:adjustRightInd w:val="0"/>
        <w:rPr>
          <w:rFonts w:cs="Arial"/>
          <w:bCs/>
        </w:rPr>
      </w:pPr>
      <w:r w:rsidRPr="005D2960">
        <w:rPr>
          <w:rFonts w:cs="Arial"/>
          <w:bCs/>
        </w:rPr>
        <w:tab/>
        <w:t>else if (CS == IDLE &amp;&amp; !get_init_dir) begin</w:t>
      </w:r>
    </w:p>
    <w:p w14:paraId="798D614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LOCATION &lt;= LCN_0;</w:t>
      </w:r>
    </w:p>
    <w:p w14:paraId="3FDA126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get_init_dir &lt;= 1'b1;</w:t>
      </w:r>
    </w:p>
    <w:p w14:paraId="2BFFB33C" w14:textId="77777777" w:rsidR="005D2960" w:rsidRPr="005D2960" w:rsidRDefault="005D2960" w:rsidP="005D2960">
      <w:pPr>
        <w:autoSpaceDE w:val="0"/>
        <w:autoSpaceDN w:val="0"/>
        <w:adjustRightInd w:val="0"/>
        <w:rPr>
          <w:rFonts w:cs="Arial"/>
          <w:bCs/>
        </w:rPr>
      </w:pPr>
      <w:r w:rsidRPr="005D2960">
        <w:rPr>
          <w:rFonts w:cs="Arial"/>
          <w:bCs/>
        </w:rPr>
        <w:tab/>
        <w:t>end</w:t>
      </w:r>
    </w:p>
    <w:p w14:paraId="0B8BCDC8" w14:textId="77777777" w:rsidR="005D2960" w:rsidRPr="005D2960" w:rsidRDefault="005D2960" w:rsidP="005D2960">
      <w:pPr>
        <w:autoSpaceDE w:val="0"/>
        <w:autoSpaceDN w:val="0"/>
        <w:adjustRightInd w:val="0"/>
        <w:rPr>
          <w:rFonts w:cs="Arial"/>
          <w:bCs/>
        </w:rPr>
      </w:pPr>
      <w:r w:rsidRPr="005D2960">
        <w:rPr>
          <w:rFonts w:cs="Arial"/>
          <w:bCs/>
        </w:rPr>
        <w:tab/>
        <w:t>else if (CS == MOVE) begin</w:t>
      </w:r>
    </w:p>
    <w:p w14:paraId="0D6221F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 [N E S W]</w:t>
      </w:r>
    </w:p>
    <w:p w14:paraId="08BEA07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 robot is going North</w:t>
      </w:r>
    </w:p>
    <w:p w14:paraId="141E6F2A"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if (facing_dir == 4'b1000) begin</w:t>
      </w:r>
    </w:p>
    <w:p w14:paraId="6E9B5CBF"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LOCATION[3:0] &lt;= LOCATION[3:0] + 1'b1;</w:t>
      </w:r>
    </w:p>
    <w:p w14:paraId="5941F7F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52D2537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 robot is going East</w:t>
      </w:r>
    </w:p>
    <w:p w14:paraId="69D9A1F2"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else if (facing_dir == 4'b0100) begin</w:t>
      </w:r>
    </w:p>
    <w:p w14:paraId="5D26C25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LOCATION[7:4] &lt;= LOCATION[7:4] + 1'b1;</w:t>
      </w:r>
    </w:p>
    <w:p w14:paraId="32F96B81"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 xml:space="preserve">end </w:t>
      </w:r>
    </w:p>
    <w:p w14:paraId="259DF1AE" w14:textId="77777777" w:rsidR="005D2960" w:rsidRPr="005D2960" w:rsidRDefault="005D2960" w:rsidP="005D2960">
      <w:pPr>
        <w:autoSpaceDE w:val="0"/>
        <w:autoSpaceDN w:val="0"/>
        <w:adjustRightInd w:val="0"/>
        <w:rPr>
          <w:rFonts w:cs="Arial"/>
          <w:bCs/>
        </w:rPr>
      </w:pPr>
      <w:r w:rsidRPr="005D2960">
        <w:rPr>
          <w:rFonts w:cs="Arial"/>
          <w:bCs/>
        </w:rPr>
        <w:lastRenderedPageBreak/>
        <w:tab/>
      </w:r>
      <w:r w:rsidRPr="005D2960">
        <w:rPr>
          <w:rFonts w:cs="Arial"/>
          <w:bCs/>
        </w:rPr>
        <w:tab/>
        <w:t>// robot is going South</w:t>
      </w:r>
    </w:p>
    <w:p w14:paraId="374D746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else if (facing_dir == 4'b0010) begin</w:t>
      </w:r>
    </w:p>
    <w:p w14:paraId="3178801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LOCATION[3:0] &lt;= LOCATION[3:0] - 1'b1;</w:t>
      </w:r>
    </w:p>
    <w:p w14:paraId="76D6F44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2F6646A6"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 robot is going West</w:t>
      </w:r>
    </w:p>
    <w:p w14:paraId="01B115B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else if (facing_dir == 4'b0001) begin</w:t>
      </w:r>
    </w:p>
    <w:p w14:paraId="019AC4E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LOCATION[7:4] &lt;= LOCATION[7:4] - 1'b1;</w:t>
      </w:r>
    </w:p>
    <w:p w14:paraId="2981A1D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6D29F170" w14:textId="77777777" w:rsidR="005D2960" w:rsidRPr="005D2960" w:rsidRDefault="005D2960" w:rsidP="005D2960">
      <w:pPr>
        <w:autoSpaceDE w:val="0"/>
        <w:autoSpaceDN w:val="0"/>
        <w:adjustRightInd w:val="0"/>
        <w:rPr>
          <w:rFonts w:cs="Arial"/>
          <w:bCs/>
        </w:rPr>
      </w:pPr>
      <w:r w:rsidRPr="005D2960">
        <w:rPr>
          <w:rFonts w:cs="Arial"/>
          <w:bCs/>
        </w:rPr>
        <w:tab/>
        <w:t>end</w:t>
      </w:r>
    </w:p>
    <w:p w14:paraId="7D2041EB" w14:textId="77777777" w:rsidR="005D2960" w:rsidRPr="005D2960" w:rsidRDefault="005D2960" w:rsidP="005D2960">
      <w:pPr>
        <w:autoSpaceDE w:val="0"/>
        <w:autoSpaceDN w:val="0"/>
        <w:adjustRightInd w:val="0"/>
        <w:rPr>
          <w:rFonts w:cs="Arial"/>
          <w:bCs/>
        </w:rPr>
      </w:pPr>
      <w:r w:rsidRPr="005D2960">
        <w:rPr>
          <w:rFonts w:cs="Arial"/>
          <w:bCs/>
        </w:rPr>
        <w:t>end</w:t>
      </w:r>
    </w:p>
    <w:p w14:paraId="598DD014" w14:textId="77777777" w:rsidR="005D2960" w:rsidRPr="005D2960" w:rsidRDefault="005D2960" w:rsidP="005D2960">
      <w:pPr>
        <w:autoSpaceDE w:val="0"/>
        <w:autoSpaceDN w:val="0"/>
        <w:adjustRightInd w:val="0"/>
        <w:rPr>
          <w:rFonts w:cs="Arial"/>
          <w:bCs/>
        </w:rPr>
      </w:pPr>
    </w:p>
    <w:p w14:paraId="307464E9" w14:textId="77777777" w:rsidR="005D2960" w:rsidRPr="005D2960" w:rsidRDefault="005D2960" w:rsidP="005D2960">
      <w:pPr>
        <w:autoSpaceDE w:val="0"/>
        <w:autoSpaceDN w:val="0"/>
        <w:adjustRightInd w:val="0"/>
        <w:rPr>
          <w:rFonts w:cs="Arial"/>
          <w:bCs/>
        </w:rPr>
      </w:pPr>
      <w:r w:rsidRPr="005D2960">
        <w:rPr>
          <w:rFonts w:cs="Arial"/>
          <w:bCs/>
        </w:rPr>
        <w:t>// States Logic</w:t>
      </w:r>
    </w:p>
    <w:p w14:paraId="7C5009B8" w14:textId="77777777" w:rsidR="005D2960" w:rsidRPr="005D2960" w:rsidRDefault="005D2960" w:rsidP="005D2960">
      <w:pPr>
        <w:autoSpaceDE w:val="0"/>
        <w:autoSpaceDN w:val="0"/>
        <w:adjustRightInd w:val="0"/>
        <w:rPr>
          <w:rFonts w:cs="Arial"/>
          <w:bCs/>
        </w:rPr>
      </w:pPr>
      <w:r w:rsidRPr="005D2960">
        <w:rPr>
          <w:rFonts w:cs="Arial"/>
          <w:bCs/>
        </w:rPr>
        <w:t>always @(*) begin</w:t>
      </w:r>
    </w:p>
    <w:p w14:paraId="2591D833" w14:textId="77777777" w:rsidR="005D2960" w:rsidRPr="005D2960" w:rsidRDefault="005D2960" w:rsidP="005D2960">
      <w:pPr>
        <w:autoSpaceDE w:val="0"/>
        <w:autoSpaceDN w:val="0"/>
        <w:adjustRightInd w:val="0"/>
        <w:rPr>
          <w:rFonts w:cs="Arial"/>
          <w:bCs/>
        </w:rPr>
      </w:pPr>
      <w:r w:rsidRPr="005D2960">
        <w:rPr>
          <w:rFonts w:cs="Arial"/>
          <w:bCs/>
        </w:rPr>
        <w:tab/>
        <w:t>case (CS)</w:t>
      </w:r>
    </w:p>
    <w:p w14:paraId="671FD5D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OFF: begin</w:t>
      </w:r>
    </w:p>
    <w:p w14:paraId="4B5BBDF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if (ONOFF == 2'b01) begin</w:t>
      </w:r>
    </w:p>
    <w:p w14:paraId="1992DE22"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IDLE;</w:t>
      </w:r>
    </w:p>
    <w:p w14:paraId="3260837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3B9F254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begin</w:t>
      </w:r>
    </w:p>
    <w:p w14:paraId="6366A4A2"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OFF;</w:t>
      </w:r>
    </w:p>
    <w:p w14:paraId="73C6B46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29033C7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7C34716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IDLE: begin</w:t>
      </w:r>
    </w:p>
    <w:p w14:paraId="02F089F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if (ONOFF == 2'b10) begin</w:t>
      </w:r>
    </w:p>
    <w:p w14:paraId="60EA80A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OFF;</w:t>
      </w:r>
    </w:p>
    <w:p w14:paraId="1F568D6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567B166F"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(WLL == 3'b011) begin</w:t>
      </w:r>
    </w:p>
    <w:p w14:paraId="4B1889BF"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TURN_LEFT;</w:t>
      </w:r>
    </w:p>
    <w:p w14:paraId="07695409"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6EC9831B"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(WLL == 3'b101) begin</w:t>
      </w:r>
    </w:p>
    <w:p w14:paraId="43B79899"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TURN_RIGHT;</w:t>
      </w:r>
    </w:p>
    <w:p w14:paraId="7565EDB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625E426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(WLL == 3'b110) begin</w:t>
      </w:r>
    </w:p>
    <w:p w14:paraId="552736A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COMP_PASS;</w:t>
      </w:r>
    </w:p>
    <w:p w14:paraId="5C676899"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06249292"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(WLL == 3'b000) begin</w:t>
      </w:r>
    </w:p>
    <w:p w14:paraId="4417AE79"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IDLE;</w:t>
      </w:r>
    </w:p>
    <w:p w14:paraId="5B8D4414"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5579913A"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begin</w:t>
      </w:r>
    </w:p>
    <w:p w14:paraId="33C52F5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IDLE;</w:t>
      </w:r>
    </w:p>
    <w:p w14:paraId="2EB7061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3E70504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75C4A40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TURN_LEFT: begin</w:t>
      </w:r>
    </w:p>
    <w:p w14:paraId="13D5CADC" w14:textId="77777777" w:rsidR="005D2960" w:rsidRPr="005D2960" w:rsidRDefault="005D2960" w:rsidP="005D2960">
      <w:pPr>
        <w:autoSpaceDE w:val="0"/>
        <w:autoSpaceDN w:val="0"/>
        <w:adjustRightInd w:val="0"/>
        <w:rPr>
          <w:rFonts w:cs="Arial"/>
          <w:bCs/>
        </w:rPr>
      </w:pPr>
      <w:r w:rsidRPr="005D2960">
        <w:rPr>
          <w:rFonts w:cs="Arial"/>
          <w:bCs/>
        </w:rPr>
        <w:lastRenderedPageBreak/>
        <w:tab/>
      </w:r>
      <w:r w:rsidRPr="005D2960">
        <w:rPr>
          <w:rFonts w:cs="Arial"/>
          <w:bCs/>
        </w:rPr>
        <w:tab/>
      </w:r>
      <w:r w:rsidRPr="005D2960">
        <w:rPr>
          <w:rFonts w:cs="Arial"/>
          <w:bCs/>
        </w:rPr>
        <w:tab/>
        <w:t>NS = COMP_LSHIFT;</w:t>
      </w:r>
    </w:p>
    <w:p w14:paraId="0BD4087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60551C4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TURN_RIGHT: begin</w:t>
      </w:r>
    </w:p>
    <w:p w14:paraId="3C2A132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COMP_RSHIFT;</w:t>
      </w:r>
    </w:p>
    <w:p w14:paraId="352E8136"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541FC29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COMP_PASS: begin</w:t>
      </w:r>
    </w:p>
    <w:p w14:paraId="617A049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MOVE;</w:t>
      </w:r>
    </w:p>
    <w:p w14:paraId="210FAD04"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716D2BD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COMP_LSHIFT: begin</w:t>
      </w:r>
    </w:p>
    <w:p w14:paraId="043802E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MOVE;</w:t>
      </w:r>
    </w:p>
    <w:p w14:paraId="73D4B82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42AA892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COMP_RSHIFT: begin</w:t>
      </w:r>
    </w:p>
    <w:p w14:paraId="235BE80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MOVE;</w:t>
      </w:r>
    </w:p>
    <w:p w14:paraId="17E1D02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4CFB400F"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MOVE: begin</w:t>
      </w:r>
    </w:p>
    <w:p w14:paraId="5DD55BC2"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if (MTN_SENSOR == 4'b0001) begin</w:t>
      </w:r>
    </w:p>
    <w:p w14:paraId="5D2E1949"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IDLE;</w:t>
      </w:r>
    </w:p>
    <w:p w14:paraId="4C8CF05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55EE20B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(MTN_SENSOR == 4'b1000) begin</w:t>
      </w:r>
    </w:p>
    <w:p w14:paraId="2B6ABD4A"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FZN0;</w:t>
      </w:r>
    </w:p>
    <w:p w14:paraId="38EC966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6753A591"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(MTN_SENSOR == 4'b0010) begin</w:t>
      </w:r>
    </w:p>
    <w:p w14:paraId="0F03A0F1"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PLG0;</w:t>
      </w:r>
    </w:p>
    <w:p w14:paraId="1941FB4B"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1352398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if (MTN_SENSOR == 4'b0100) begin</w:t>
      </w:r>
    </w:p>
    <w:p w14:paraId="5474A164"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HOT0;</w:t>
      </w:r>
    </w:p>
    <w:p w14:paraId="1960548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1F9727F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else begin</w:t>
      </w:r>
    </w:p>
    <w:p w14:paraId="04E50AA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r>
      <w:r w:rsidRPr="005D2960">
        <w:rPr>
          <w:rFonts w:cs="Arial"/>
          <w:bCs/>
        </w:rPr>
        <w:tab/>
        <w:t>NS = IDLE;</w:t>
      </w:r>
    </w:p>
    <w:p w14:paraId="61D7171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end</w:t>
      </w:r>
    </w:p>
    <w:p w14:paraId="139DA67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22073C22"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FZN0: begin</w:t>
      </w:r>
    </w:p>
    <w:p w14:paraId="0A9A9A3B"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FZN1;</w:t>
      </w:r>
    </w:p>
    <w:p w14:paraId="681B6D8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7F4682D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FZN1: begin</w:t>
      </w:r>
    </w:p>
    <w:p w14:paraId="4F15D93B"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FZN2;</w:t>
      </w:r>
    </w:p>
    <w:p w14:paraId="143B7A96"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48DA914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FZN2: begin</w:t>
      </w:r>
    </w:p>
    <w:p w14:paraId="040420E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FZN3;</w:t>
      </w:r>
    </w:p>
    <w:p w14:paraId="2D6EAB56"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09AFDA49"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FZN3: begin</w:t>
      </w:r>
    </w:p>
    <w:p w14:paraId="3A55E66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FZN4;</w:t>
      </w:r>
    </w:p>
    <w:p w14:paraId="0C74ECF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7CB46B24" w14:textId="77777777" w:rsidR="005D2960" w:rsidRPr="005D2960" w:rsidRDefault="005D2960" w:rsidP="005D2960">
      <w:pPr>
        <w:autoSpaceDE w:val="0"/>
        <w:autoSpaceDN w:val="0"/>
        <w:adjustRightInd w:val="0"/>
        <w:rPr>
          <w:rFonts w:cs="Arial"/>
          <w:bCs/>
        </w:rPr>
      </w:pPr>
      <w:r w:rsidRPr="005D2960">
        <w:rPr>
          <w:rFonts w:cs="Arial"/>
          <w:bCs/>
        </w:rPr>
        <w:lastRenderedPageBreak/>
        <w:tab/>
      </w:r>
      <w:r w:rsidRPr="005D2960">
        <w:rPr>
          <w:rFonts w:cs="Arial"/>
          <w:bCs/>
        </w:rPr>
        <w:tab/>
        <w:t>FZN4: begin</w:t>
      </w:r>
    </w:p>
    <w:p w14:paraId="307F3DF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IDLE;</w:t>
      </w:r>
    </w:p>
    <w:p w14:paraId="1C79DAC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09CA727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PLG0: begin</w:t>
      </w:r>
    </w:p>
    <w:p w14:paraId="3695E9D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PLG1;</w:t>
      </w:r>
    </w:p>
    <w:p w14:paraId="3039AAB0"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2F55EEE4"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PLG1: begin</w:t>
      </w:r>
    </w:p>
    <w:p w14:paraId="0EBA6936"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PLG2;</w:t>
      </w:r>
    </w:p>
    <w:p w14:paraId="206301E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114DBB9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PLG2: begin</w:t>
      </w:r>
    </w:p>
    <w:p w14:paraId="6E2339B1"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PLG3;</w:t>
      </w:r>
    </w:p>
    <w:p w14:paraId="58693C5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583C344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PLG3: begin</w:t>
      </w:r>
    </w:p>
    <w:p w14:paraId="18ADCEB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FZN4;</w:t>
      </w:r>
    </w:p>
    <w:p w14:paraId="5EDF7321"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3D50AB7B"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HOT0: begin</w:t>
      </w:r>
    </w:p>
    <w:p w14:paraId="5ACF562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HOT1;</w:t>
      </w:r>
    </w:p>
    <w:p w14:paraId="5F286F5B"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2D44CC74"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HOT1: begin</w:t>
      </w:r>
    </w:p>
    <w:p w14:paraId="4364422D"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HOT2;</w:t>
      </w:r>
    </w:p>
    <w:p w14:paraId="784B8F7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05CC91C5"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HOT2: begin</w:t>
      </w:r>
    </w:p>
    <w:p w14:paraId="1400E0A6"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r>
      <w:r w:rsidRPr="005D2960">
        <w:rPr>
          <w:rFonts w:cs="Arial"/>
          <w:bCs/>
        </w:rPr>
        <w:tab/>
        <w:t>NS = IDLE;</w:t>
      </w:r>
    </w:p>
    <w:p w14:paraId="00B70EFC"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end</w:t>
      </w:r>
    </w:p>
    <w:p w14:paraId="09C6826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default: NS = OFF;</w:t>
      </w:r>
    </w:p>
    <w:p w14:paraId="1F84C338" w14:textId="77777777" w:rsidR="005D2960" w:rsidRPr="005D2960" w:rsidRDefault="005D2960" w:rsidP="005D2960">
      <w:pPr>
        <w:autoSpaceDE w:val="0"/>
        <w:autoSpaceDN w:val="0"/>
        <w:adjustRightInd w:val="0"/>
        <w:rPr>
          <w:rFonts w:cs="Arial"/>
          <w:bCs/>
        </w:rPr>
      </w:pPr>
      <w:r w:rsidRPr="005D2960">
        <w:rPr>
          <w:rFonts w:cs="Arial"/>
          <w:bCs/>
        </w:rPr>
        <w:tab/>
        <w:t>endcase</w:t>
      </w:r>
    </w:p>
    <w:p w14:paraId="4342039D" w14:textId="77777777" w:rsidR="005D2960" w:rsidRPr="005D2960" w:rsidRDefault="005D2960" w:rsidP="005D2960">
      <w:pPr>
        <w:autoSpaceDE w:val="0"/>
        <w:autoSpaceDN w:val="0"/>
        <w:adjustRightInd w:val="0"/>
        <w:rPr>
          <w:rFonts w:cs="Arial"/>
          <w:bCs/>
        </w:rPr>
      </w:pPr>
      <w:r w:rsidRPr="005D2960">
        <w:rPr>
          <w:rFonts w:cs="Arial"/>
          <w:bCs/>
        </w:rPr>
        <w:t>end</w:t>
      </w:r>
    </w:p>
    <w:p w14:paraId="56916C12" w14:textId="77777777" w:rsidR="005D2960" w:rsidRPr="005D2960" w:rsidRDefault="005D2960" w:rsidP="005D2960">
      <w:pPr>
        <w:autoSpaceDE w:val="0"/>
        <w:autoSpaceDN w:val="0"/>
        <w:adjustRightInd w:val="0"/>
        <w:rPr>
          <w:rFonts w:cs="Arial"/>
          <w:bCs/>
        </w:rPr>
      </w:pPr>
    </w:p>
    <w:p w14:paraId="23EBE261" w14:textId="77777777" w:rsidR="005D2960" w:rsidRPr="005D2960" w:rsidRDefault="005D2960" w:rsidP="005D2960">
      <w:pPr>
        <w:autoSpaceDE w:val="0"/>
        <w:autoSpaceDN w:val="0"/>
        <w:adjustRightInd w:val="0"/>
        <w:rPr>
          <w:rFonts w:cs="Arial"/>
          <w:bCs/>
        </w:rPr>
      </w:pPr>
      <w:r w:rsidRPr="005D2960">
        <w:rPr>
          <w:rFonts w:cs="Arial"/>
          <w:bCs/>
        </w:rPr>
        <w:t>// State Output</w:t>
      </w:r>
    </w:p>
    <w:p w14:paraId="2B587609" w14:textId="77777777" w:rsidR="005D2960" w:rsidRPr="005D2960" w:rsidRDefault="005D2960" w:rsidP="005D2960">
      <w:pPr>
        <w:autoSpaceDE w:val="0"/>
        <w:autoSpaceDN w:val="0"/>
        <w:adjustRightInd w:val="0"/>
        <w:rPr>
          <w:rFonts w:cs="Arial"/>
          <w:bCs/>
        </w:rPr>
      </w:pPr>
      <w:r w:rsidRPr="005D2960">
        <w:rPr>
          <w:rFonts w:cs="Arial"/>
          <w:bCs/>
        </w:rPr>
        <w:t>always @(*) begin</w:t>
      </w:r>
    </w:p>
    <w:p w14:paraId="7BB50617" w14:textId="77777777" w:rsidR="005D2960" w:rsidRPr="005D2960" w:rsidRDefault="005D2960" w:rsidP="005D2960">
      <w:pPr>
        <w:autoSpaceDE w:val="0"/>
        <w:autoSpaceDN w:val="0"/>
        <w:adjustRightInd w:val="0"/>
        <w:rPr>
          <w:rFonts w:cs="Arial"/>
          <w:bCs/>
        </w:rPr>
      </w:pPr>
    </w:p>
    <w:p w14:paraId="6AB7A3DA" w14:textId="77777777" w:rsidR="005D2960" w:rsidRPr="005D2960" w:rsidRDefault="005D2960" w:rsidP="005D2960">
      <w:pPr>
        <w:autoSpaceDE w:val="0"/>
        <w:autoSpaceDN w:val="0"/>
        <w:adjustRightInd w:val="0"/>
        <w:rPr>
          <w:rFonts w:cs="Arial"/>
          <w:bCs/>
        </w:rPr>
      </w:pPr>
      <w:r w:rsidRPr="005D2960">
        <w:rPr>
          <w:rFonts w:cs="Arial"/>
          <w:bCs/>
        </w:rPr>
        <w:t xml:space="preserve">    TURN      = 2'b00;</w:t>
      </w:r>
    </w:p>
    <w:p w14:paraId="2215DA02" w14:textId="77777777" w:rsidR="005D2960" w:rsidRPr="005D2960" w:rsidRDefault="005D2960" w:rsidP="005D2960">
      <w:pPr>
        <w:autoSpaceDE w:val="0"/>
        <w:autoSpaceDN w:val="0"/>
        <w:adjustRightInd w:val="0"/>
        <w:rPr>
          <w:rFonts w:cs="Arial"/>
          <w:bCs/>
        </w:rPr>
      </w:pPr>
      <w:r w:rsidRPr="005D2960">
        <w:rPr>
          <w:rFonts w:cs="Arial"/>
          <w:bCs/>
        </w:rPr>
        <w:t xml:space="preserve">    DRIVING   = 1'b0;</w:t>
      </w:r>
    </w:p>
    <w:p w14:paraId="3B594336" w14:textId="77777777" w:rsidR="005D2960" w:rsidRPr="005D2960" w:rsidRDefault="005D2960" w:rsidP="005D2960">
      <w:pPr>
        <w:autoSpaceDE w:val="0"/>
        <w:autoSpaceDN w:val="0"/>
        <w:adjustRightInd w:val="0"/>
        <w:rPr>
          <w:rFonts w:cs="Arial"/>
          <w:bCs/>
        </w:rPr>
      </w:pPr>
      <w:r w:rsidRPr="005D2960">
        <w:rPr>
          <w:rFonts w:cs="Arial"/>
          <w:bCs/>
        </w:rPr>
        <w:t xml:space="preserve">    ACTION    = 3'b000;</w:t>
      </w:r>
    </w:p>
    <w:p w14:paraId="6A744934" w14:textId="77777777" w:rsidR="005D2960" w:rsidRPr="005D2960" w:rsidRDefault="005D2960" w:rsidP="005D2960">
      <w:pPr>
        <w:autoSpaceDE w:val="0"/>
        <w:autoSpaceDN w:val="0"/>
        <w:adjustRightInd w:val="0"/>
        <w:rPr>
          <w:rFonts w:cs="Arial"/>
          <w:bCs/>
        </w:rPr>
      </w:pPr>
    </w:p>
    <w:p w14:paraId="0A2940E3" w14:textId="77777777" w:rsidR="005D2960" w:rsidRPr="005D2960" w:rsidRDefault="005D2960" w:rsidP="005D2960">
      <w:pPr>
        <w:autoSpaceDE w:val="0"/>
        <w:autoSpaceDN w:val="0"/>
        <w:adjustRightInd w:val="0"/>
        <w:rPr>
          <w:rFonts w:cs="Arial"/>
          <w:bCs/>
        </w:rPr>
      </w:pPr>
      <w:r w:rsidRPr="005D2960">
        <w:rPr>
          <w:rFonts w:cs="Arial"/>
          <w:bCs/>
        </w:rPr>
        <w:tab/>
        <w:t>if (CS == OFF) begin</w:t>
      </w:r>
    </w:p>
    <w:p w14:paraId="6BAAF4A4" w14:textId="77777777" w:rsidR="005D2960" w:rsidRPr="005D2960" w:rsidRDefault="005D2960" w:rsidP="005D2960">
      <w:pPr>
        <w:autoSpaceDE w:val="0"/>
        <w:autoSpaceDN w:val="0"/>
        <w:adjustRightInd w:val="0"/>
        <w:rPr>
          <w:rFonts w:cs="Arial"/>
          <w:bCs/>
        </w:rPr>
      </w:pPr>
      <w:r w:rsidRPr="005D2960">
        <w:rPr>
          <w:rFonts w:cs="Arial"/>
          <w:bCs/>
        </w:rPr>
        <w:tab/>
        <w:t xml:space="preserve">    TURN      = 2'b00;</w:t>
      </w:r>
    </w:p>
    <w:p w14:paraId="18782FEA" w14:textId="77777777" w:rsidR="005D2960" w:rsidRPr="005D2960" w:rsidRDefault="005D2960" w:rsidP="005D2960">
      <w:pPr>
        <w:autoSpaceDE w:val="0"/>
        <w:autoSpaceDN w:val="0"/>
        <w:adjustRightInd w:val="0"/>
        <w:rPr>
          <w:rFonts w:cs="Arial"/>
          <w:bCs/>
        </w:rPr>
      </w:pPr>
      <w:r w:rsidRPr="005D2960">
        <w:rPr>
          <w:rFonts w:cs="Arial"/>
          <w:bCs/>
        </w:rPr>
        <w:tab/>
        <w:t xml:space="preserve">    DRIVING   = 1'b0;</w:t>
      </w:r>
    </w:p>
    <w:p w14:paraId="55D2F30E" w14:textId="77777777" w:rsidR="005D2960" w:rsidRPr="005D2960" w:rsidRDefault="005D2960" w:rsidP="005D2960">
      <w:pPr>
        <w:autoSpaceDE w:val="0"/>
        <w:autoSpaceDN w:val="0"/>
        <w:adjustRightInd w:val="0"/>
        <w:rPr>
          <w:rFonts w:cs="Arial"/>
          <w:bCs/>
        </w:rPr>
      </w:pPr>
      <w:r w:rsidRPr="005D2960">
        <w:rPr>
          <w:rFonts w:cs="Arial"/>
          <w:bCs/>
        </w:rPr>
        <w:tab/>
        <w:t xml:space="preserve">    ACTION    = 3'b000;</w:t>
      </w:r>
    </w:p>
    <w:p w14:paraId="18C35221" w14:textId="77777777" w:rsidR="005D2960" w:rsidRPr="005D2960" w:rsidRDefault="005D2960" w:rsidP="005D2960">
      <w:pPr>
        <w:autoSpaceDE w:val="0"/>
        <w:autoSpaceDN w:val="0"/>
        <w:adjustRightInd w:val="0"/>
        <w:rPr>
          <w:rFonts w:cs="Arial"/>
          <w:bCs/>
        </w:rPr>
      </w:pPr>
      <w:r w:rsidRPr="005D2960">
        <w:rPr>
          <w:rFonts w:cs="Arial"/>
          <w:bCs/>
        </w:rPr>
        <w:tab/>
        <w:t>end</w:t>
      </w:r>
    </w:p>
    <w:p w14:paraId="18328100" w14:textId="77777777" w:rsidR="005D2960" w:rsidRPr="005D2960" w:rsidRDefault="005D2960" w:rsidP="005D2960">
      <w:pPr>
        <w:autoSpaceDE w:val="0"/>
        <w:autoSpaceDN w:val="0"/>
        <w:adjustRightInd w:val="0"/>
        <w:rPr>
          <w:rFonts w:cs="Arial"/>
          <w:bCs/>
        </w:rPr>
      </w:pPr>
      <w:r w:rsidRPr="005D2960">
        <w:rPr>
          <w:rFonts w:cs="Arial"/>
          <w:bCs/>
        </w:rPr>
        <w:tab/>
        <w:t>else if (CS == IDLE) begin</w:t>
      </w:r>
    </w:p>
    <w:p w14:paraId="648B9BA3" w14:textId="77777777" w:rsidR="005D2960" w:rsidRPr="005D2960" w:rsidRDefault="005D2960" w:rsidP="005D2960">
      <w:pPr>
        <w:autoSpaceDE w:val="0"/>
        <w:autoSpaceDN w:val="0"/>
        <w:adjustRightInd w:val="0"/>
        <w:rPr>
          <w:rFonts w:cs="Arial"/>
          <w:bCs/>
        </w:rPr>
      </w:pPr>
      <w:r w:rsidRPr="005D2960">
        <w:rPr>
          <w:rFonts w:cs="Arial"/>
          <w:bCs/>
        </w:rPr>
        <w:tab/>
        <w:t xml:space="preserve">    DRIVING   = 1'b0;</w:t>
      </w:r>
    </w:p>
    <w:p w14:paraId="5ADEB6B9" w14:textId="77777777" w:rsidR="005D2960" w:rsidRPr="005D2960" w:rsidRDefault="005D2960" w:rsidP="005D2960">
      <w:pPr>
        <w:autoSpaceDE w:val="0"/>
        <w:autoSpaceDN w:val="0"/>
        <w:adjustRightInd w:val="0"/>
        <w:rPr>
          <w:rFonts w:cs="Arial"/>
          <w:bCs/>
        </w:rPr>
      </w:pPr>
      <w:r w:rsidRPr="005D2960">
        <w:rPr>
          <w:rFonts w:cs="Arial"/>
          <w:bCs/>
        </w:rPr>
        <w:tab/>
        <w:t xml:space="preserve">    ACTION    = 3'b000;</w:t>
      </w:r>
    </w:p>
    <w:p w14:paraId="2D14B060" w14:textId="77777777" w:rsidR="005D2960" w:rsidRPr="005D2960" w:rsidRDefault="005D2960" w:rsidP="005D2960">
      <w:pPr>
        <w:autoSpaceDE w:val="0"/>
        <w:autoSpaceDN w:val="0"/>
        <w:adjustRightInd w:val="0"/>
        <w:rPr>
          <w:rFonts w:cs="Arial"/>
          <w:bCs/>
        </w:rPr>
      </w:pPr>
      <w:r w:rsidRPr="005D2960">
        <w:rPr>
          <w:rFonts w:cs="Arial"/>
          <w:bCs/>
        </w:rPr>
        <w:lastRenderedPageBreak/>
        <w:tab/>
        <w:t>end</w:t>
      </w:r>
    </w:p>
    <w:p w14:paraId="0DBF0C33" w14:textId="77777777" w:rsidR="005D2960" w:rsidRPr="005D2960" w:rsidRDefault="005D2960" w:rsidP="005D2960">
      <w:pPr>
        <w:autoSpaceDE w:val="0"/>
        <w:autoSpaceDN w:val="0"/>
        <w:adjustRightInd w:val="0"/>
        <w:rPr>
          <w:rFonts w:cs="Arial"/>
          <w:bCs/>
        </w:rPr>
      </w:pPr>
      <w:r w:rsidRPr="005D2960">
        <w:rPr>
          <w:rFonts w:cs="Arial"/>
          <w:bCs/>
        </w:rPr>
        <w:tab/>
        <w:t>else if (CS ==  TURN_LEFT) begin</w:t>
      </w:r>
    </w:p>
    <w:p w14:paraId="7543B247"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TURN      = 2'b10;</w:t>
      </w:r>
    </w:p>
    <w:p w14:paraId="411B3F03" w14:textId="77777777" w:rsidR="005D2960" w:rsidRPr="005D2960" w:rsidRDefault="005D2960" w:rsidP="005D2960">
      <w:pPr>
        <w:autoSpaceDE w:val="0"/>
        <w:autoSpaceDN w:val="0"/>
        <w:adjustRightInd w:val="0"/>
        <w:rPr>
          <w:rFonts w:cs="Arial"/>
          <w:bCs/>
        </w:rPr>
      </w:pPr>
      <w:r w:rsidRPr="005D2960">
        <w:rPr>
          <w:rFonts w:cs="Arial"/>
          <w:bCs/>
        </w:rPr>
        <w:tab/>
        <w:t>end</w:t>
      </w:r>
    </w:p>
    <w:p w14:paraId="4D4D1B40" w14:textId="77777777" w:rsidR="005D2960" w:rsidRPr="005D2960" w:rsidRDefault="005D2960" w:rsidP="005D2960">
      <w:pPr>
        <w:autoSpaceDE w:val="0"/>
        <w:autoSpaceDN w:val="0"/>
        <w:adjustRightInd w:val="0"/>
        <w:rPr>
          <w:rFonts w:cs="Arial"/>
          <w:bCs/>
        </w:rPr>
      </w:pPr>
      <w:r w:rsidRPr="005D2960">
        <w:rPr>
          <w:rFonts w:cs="Arial"/>
          <w:bCs/>
        </w:rPr>
        <w:tab/>
        <w:t>else if (CS ==  TURN_RIGHT) begin</w:t>
      </w:r>
    </w:p>
    <w:p w14:paraId="221B32D4"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TURN      = 2'b01;</w:t>
      </w:r>
    </w:p>
    <w:p w14:paraId="0879BAEC" w14:textId="77777777" w:rsidR="005D2960" w:rsidRPr="005D2960" w:rsidRDefault="005D2960" w:rsidP="005D2960">
      <w:pPr>
        <w:autoSpaceDE w:val="0"/>
        <w:autoSpaceDN w:val="0"/>
        <w:adjustRightInd w:val="0"/>
        <w:rPr>
          <w:rFonts w:cs="Arial"/>
          <w:bCs/>
        </w:rPr>
      </w:pPr>
      <w:r w:rsidRPr="005D2960">
        <w:rPr>
          <w:rFonts w:cs="Arial"/>
          <w:bCs/>
        </w:rPr>
        <w:tab/>
        <w:t>end</w:t>
      </w:r>
    </w:p>
    <w:p w14:paraId="4104A349" w14:textId="77777777" w:rsidR="005D2960" w:rsidRPr="005D2960" w:rsidRDefault="005D2960" w:rsidP="005D2960">
      <w:pPr>
        <w:autoSpaceDE w:val="0"/>
        <w:autoSpaceDN w:val="0"/>
        <w:adjustRightInd w:val="0"/>
        <w:rPr>
          <w:rFonts w:cs="Arial"/>
          <w:bCs/>
        </w:rPr>
      </w:pPr>
      <w:r w:rsidRPr="005D2960">
        <w:rPr>
          <w:rFonts w:cs="Arial"/>
          <w:bCs/>
        </w:rPr>
        <w:tab/>
        <w:t>else if (CS == MOVE) begin</w:t>
      </w:r>
    </w:p>
    <w:p w14:paraId="69F90028"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DRIVING   = 1'b1;</w:t>
      </w:r>
    </w:p>
    <w:p w14:paraId="1087FA2B" w14:textId="77777777" w:rsidR="005D2960" w:rsidRPr="005D2960" w:rsidRDefault="005D2960" w:rsidP="005D2960">
      <w:pPr>
        <w:autoSpaceDE w:val="0"/>
        <w:autoSpaceDN w:val="0"/>
        <w:adjustRightInd w:val="0"/>
        <w:rPr>
          <w:rFonts w:cs="Arial"/>
          <w:bCs/>
        </w:rPr>
      </w:pPr>
      <w:r w:rsidRPr="005D2960">
        <w:rPr>
          <w:rFonts w:cs="Arial"/>
          <w:bCs/>
        </w:rPr>
        <w:tab/>
        <w:t>end</w:t>
      </w:r>
    </w:p>
    <w:p w14:paraId="4B94EBDB" w14:textId="77777777" w:rsidR="005D2960" w:rsidRPr="005D2960" w:rsidRDefault="005D2960" w:rsidP="005D2960">
      <w:pPr>
        <w:autoSpaceDE w:val="0"/>
        <w:autoSpaceDN w:val="0"/>
        <w:adjustRightInd w:val="0"/>
        <w:rPr>
          <w:rFonts w:cs="Arial"/>
          <w:bCs/>
        </w:rPr>
      </w:pPr>
      <w:r w:rsidRPr="005D2960">
        <w:rPr>
          <w:rFonts w:cs="Arial"/>
          <w:bCs/>
        </w:rPr>
        <w:tab/>
        <w:t>else if (CS == FZN0 || CS == FZN1 || CS == FZN3 || CS == FZN4) begin</w:t>
      </w:r>
    </w:p>
    <w:p w14:paraId="2B291F28" w14:textId="77777777" w:rsidR="005D2960" w:rsidRPr="005D2960" w:rsidRDefault="005D2960" w:rsidP="005D2960">
      <w:pPr>
        <w:autoSpaceDE w:val="0"/>
        <w:autoSpaceDN w:val="0"/>
        <w:adjustRightInd w:val="0"/>
        <w:rPr>
          <w:rFonts w:cs="Arial"/>
          <w:bCs/>
        </w:rPr>
      </w:pPr>
      <w:r w:rsidRPr="005D2960">
        <w:rPr>
          <w:rFonts w:cs="Arial"/>
          <w:bCs/>
        </w:rPr>
        <w:tab/>
        <w:t xml:space="preserve">    ACTION    = 3'b100;</w:t>
      </w:r>
    </w:p>
    <w:p w14:paraId="639CF8E7" w14:textId="77777777" w:rsidR="005D2960" w:rsidRPr="005D2960" w:rsidRDefault="005D2960" w:rsidP="005D2960">
      <w:pPr>
        <w:autoSpaceDE w:val="0"/>
        <w:autoSpaceDN w:val="0"/>
        <w:adjustRightInd w:val="0"/>
        <w:rPr>
          <w:rFonts w:cs="Arial"/>
          <w:bCs/>
        </w:rPr>
      </w:pPr>
      <w:r w:rsidRPr="005D2960">
        <w:rPr>
          <w:rFonts w:cs="Arial"/>
          <w:bCs/>
        </w:rPr>
        <w:tab/>
        <w:t>end</w:t>
      </w:r>
    </w:p>
    <w:p w14:paraId="180598AD" w14:textId="77777777" w:rsidR="005D2960" w:rsidRPr="005D2960" w:rsidRDefault="005D2960" w:rsidP="005D2960">
      <w:pPr>
        <w:autoSpaceDE w:val="0"/>
        <w:autoSpaceDN w:val="0"/>
        <w:adjustRightInd w:val="0"/>
        <w:rPr>
          <w:rFonts w:cs="Arial"/>
          <w:bCs/>
        </w:rPr>
      </w:pPr>
      <w:r w:rsidRPr="005D2960">
        <w:rPr>
          <w:rFonts w:cs="Arial"/>
          <w:bCs/>
        </w:rPr>
        <w:tab/>
        <w:t>else if (CS == PLG0 || CS == PLG2) begin</w:t>
      </w:r>
    </w:p>
    <w:p w14:paraId="29BEE7C3"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ACTION    = 3'b001;</w:t>
      </w:r>
    </w:p>
    <w:p w14:paraId="1BCDDF30" w14:textId="77777777" w:rsidR="005D2960" w:rsidRPr="005D2960" w:rsidRDefault="005D2960" w:rsidP="005D2960">
      <w:pPr>
        <w:autoSpaceDE w:val="0"/>
        <w:autoSpaceDN w:val="0"/>
        <w:adjustRightInd w:val="0"/>
        <w:rPr>
          <w:rFonts w:cs="Arial"/>
          <w:bCs/>
        </w:rPr>
      </w:pPr>
      <w:r w:rsidRPr="005D2960">
        <w:rPr>
          <w:rFonts w:cs="Arial"/>
          <w:bCs/>
        </w:rPr>
        <w:tab/>
        <w:t>end</w:t>
      </w:r>
    </w:p>
    <w:p w14:paraId="43F7E285" w14:textId="77777777" w:rsidR="005D2960" w:rsidRPr="005D2960" w:rsidRDefault="005D2960" w:rsidP="005D2960">
      <w:pPr>
        <w:autoSpaceDE w:val="0"/>
        <w:autoSpaceDN w:val="0"/>
        <w:adjustRightInd w:val="0"/>
        <w:rPr>
          <w:rFonts w:cs="Arial"/>
          <w:bCs/>
        </w:rPr>
      </w:pPr>
      <w:r w:rsidRPr="005D2960">
        <w:rPr>
          <w:rFonts w:cs="Arial"/>
          <w:bCs/>
        </w:rPr>
        <w:tab/>
        <w:t>else if (CS == HOT0 || CS == HOT1 || CS == HOT2) begin</w:t>
      </w:r>
    </w:p>
    <w:p w14:paraId="17B9D6FE" w14:textId="77777777" w:rsidR="005D2960" w:rsidRPr="005D2960" w:rsidRDefault="005D2960" w:rsidP="005D2960">
      <w:pPr>
        <w:autoSpaceDE w:val="0"/>
        <w:autoSpaceDN w:val="0"/>
        <w:adjustRightInd w:val="0"/>
        <w:rPr>
          <w:rFonts w:cs="Arial"/>
          <w:bCs/>
        </w:rPr>
      </w:pPr>
      <w:r w:rsidRPr="005D2960">
        <w:rPr>
          <w:rFonts w:cs="Arial"/>
          <w:bCs/>
        </w:rPr>
        <w:tab/>
      </w:r>
      <w:r w:rsidRPr="005D2960">
        <w:rPr>
          <w:rFonts w:cs="Arial"/>
          <w:bCs/>
        </w:rPr>
        <w:tab/>
        <w:t>ACTION    = 3'b010;</w:t>
      </w:r>
    </w:p>
    <w:p w14:paraId="4F799D79" w14:textId="77777777" w:rsidR="005D2960" w:rsidRPr="005D2960" w:rsidRDefault="005D2960" w:rsidP="005D2960">
      <w:pPr>
        <w:autoSpaceDE w:val="0"/>
        <w:autoSpaceDN w:val="0"/>
        <w:adjustRightInd w:val="0"/>
        <w:rPr>
          <w:rFonts w:cs="Arial"/>
          <w:bCs/>
        </w:rPr>
      </w:pPr>
      <w:r w:rsidRPr="005D2960">
        <w:rPr>
          <w:rFonts w:cs="Arial"/>
          <w:bCs/>
        </w:rPr>
        <w:tab/>
        <w:t>end</w:t>
      </w:r>
    </w:p>
    <w:p w14:paraId="079B0493" w14:textId="77777777" w:rsidR="005D2960" w:rsidRPr="005D2960" w:rsidRDefault="005D2960" w:rsidP="005D2960">
      <w:pPr>
        <w:autoSpaceDE w:val="0"/>
        <w:autoSpaceDN w:val="0"/>
        <w:adjustRightInd w:val="0"/>
        <w:rPr>
          <w:rFonts w:cs="Arial"/>
          <w:bCs/>
        </w:rPr>
      </w:pPr>
      <w:r w:rsidRPr="005D2960">
        <w:rPr>
          <w:rFonts w:cs="Arial"/>
          <w:bCs/>
        </w:rPr>
        <w:tab/>
        <w:t>else begin</w:t>
      </w:r>
    </w:p>
    <w:p w14:paraId="610B382B" w14:textId="77777777" w:rsidR="005D2960" w:rsidRPr="005D2960" w:rsidRDefault="005D2960" w:rsidP="005D2960">
      <w:pPr>
        <w:autoSpaceDE w:val="0"/>
        <w:autoSpaceDN w:val="0"/>
        <w:adjustRightInd w:val="0"/>
        <w:rPr>
          <w:rFonts w:cs="Arial"/>
          <w:bCs/>
        </w:rPr>
      </w:pPr>
      <w:r w:rsidRPr="005D2960">
        <w:rPr>
          <w:rFonts w:cs="Arial"/>
          <w:bCs/>
        </w:rPr>
        <w:tab/>
        <w:t xml:space="preserve">    TURN      = 2'b00;</w:t>
      </w:r>
    </w:p>
    <w:p w14:paraId="0676AF61" w14:textId="77777777" w:rsidR="005D2960" w:rsidRPr="005D2960" w:rsidRDefault="005D2960" w:rsidP="005D2960">
      <w:pPr>
        <w:autoSpaceDE w:val="0"/>
        <w:autoSpaceDN w:val="0"/>
        <w:adjustRightInd w:val="0"/>
        <w:rPr>
          <w:rFonts w:cs="Arial"/>
          <w:bCs/>
        </w:rPr>
      </w:pPr>
      <w:r w:rsidRPr="005D2960">
        <w:rPr>
          <w:rFonts w:cs="Arial"/>
          <w:bCs/>
        </w:rPr>
        <w:tab/>
        <w:t xml:space="preserve">    DRIVING   = 1'b0;</w:t>
      </w:r>
    </w:p>
    <w:p w14:paraId="1232C2FB" w14:textId="77777777" w:rsidR="005D2960" w:rsidRPr="005D2960" w:rsidRDefault="005D2960" w:rsidP="005D2960">
      <w:pPr>
        <w:autoSpaceDE w:val="0"/>
        <w:autoSpaceDN w:val="0"/>
        <w:adjustRightInd w:val="0"/>
        <w:rPr>
          <w:rFonts w:cs="Arial"/>
          <w:bCs/>
        </w:rPr>
      </w:pPr>
      <w:r w:rsidRPr="005D2960">
        <w:rPr>
          <w:rFonts w:cs="Arial"/>
          <w:bCs/>
        </w:rPr>
        <w:tab/>
        <w:t xml:space="preserve">    ACTION    = 3'b000;</w:t>
      </w:r>
    </w:p>
    <w:p w14:paraId="406EC723" w14:textId="77777777" w:rsidR="005D2960" w:rsidRPr="005D2960" w:rsidRDefault="005D2960" w:rsidP="005D2960">
      <w:pPr>
        <w:autoSpaceDE w:val="0"/>
        <w:autoSpaceDN w:val="0"/>
        <w:adjustRightInd w:val="0"/>
        <w:rPr>
          <w:rFonts w:cs="Arial"/>
          <w:bCs/>
        </w:rPr>
      </w:pPr>
      <w:r w:rsidRPr="005D2960">
        <w:rPr>
          <w:rFonts w:cs="Arial"/>
          <w:bCs/>
        </w:rPr>
        <w:tab/>
        <w:t>end</w:t>
      </w:r>
    </w:p>
    <w:p w14:paraId="7A99FFB3" w14:textId="186FF726" w:rsidR="005D2960" w:rsidRPr="005D2960" w:rsidRDefault="005D2960" w:rsidP="005D2960">
      <w:pPr>
        <w:autoSpaceDE w:val="0"/>
        <w:autoSpaceDN w:val="0"/>
        <w:adjustRightInd w:val="0"/>
        <w:rPr>
          <w:rFonts w:cs="Arial"/>
          <w:bCs/>
        </w:rPr>
      </w:pPr>
      <w:r w:rsidRPr="005D2960">
        <w:rPr>
          <w:rFonts w:cs="Arial"/>
          <w:bCs/>
        </w:rPr>
        <w:t>end</w:t>
      </w:r>
    </w:p>
    <w:p w14:paraId="31CF02E3" w14:textId="00F37F86" w:rsidR="005D2960" w:rsidRDefault="005D2960" w:rsidP="005D2960">
      <w:pPr>
        <w:autoSpaceDE w:val="0"/>
        <w:autoSpaceDN w:val="0"/>
        <w:adjustRightInd w:val="0"/>
        <w:rPr>
          <w:rFonts w:cs="Arial"/>
          <w:bCs/>
        </w:rPr>
      </w:pPr>
      <w:r w:rsidRPr="005D2960">
        <w:rPr>
          <w:rFonts w:cs="Arial"/>
          <w:bCs/>
        </w:rPr>
        <w:t>endmodule</w:t>
      </w:r>
    </w:p>
    <w:p w14:paraId="7D4C43BB" w14:textId="3644D306" w:rsidR="001335B1" w:rsidRDefault="0035755E" w:rsidP="001335B1">
      <w:pPr>
        <w:autoSpaceDE w:val="0"/>
        <w:autoSpaceDN w:val="0"/>
        <w:adjustRightInd w:val="0"/>
        <w:rPr>
          <w:rFonts w:cs="Arial"/>
          <w:bCs/>
        </w:rPr>
      </w:pPr>
      <w:r>
        <w:rPr>
          <w:rFonts w:cs="Arial"/>
          <w:bCs/>
        </w:rPr>
        <w:t>b</w:t>
      </w:r>
      <w:r w:rsidR="001335B1">
        <w:rPr>
          <w:rFonts w:cs="Arial"/>
          <w:bCs/>
        </w:rPr>
        <w:t xml:space="preserve">) </w:t>
      </w:r>
      <w:r w:rsidR="001335B1" w:rsidRPr="001335B1">
        <w:rPr>
          <w:rFonts w:cs="Arial"/>
          <w:b/>
          <w:bCs/>
        </w:rPr>
        <w:t>In the designated section below</w:t>
      </w:r>
      <w:r w:rsidR="001335B1">
        <w:rPr>
          <w:rFonts w:cs="Arial"/>
          <w:bCs/>
        </w:rPr>
        <w:t xml:space="preserve">, paste all of the </w:t>
      </w:r>
      <w:r w:rsidR="001335B1" w:rsidRPr="001335B1">
        <w:rPr>
          <w:rFonts w:cs="Arial"/>
          <w:bCs/>
          <w:u w:val="single"/>
        </w:rPr>
        <w:t>simulation images</w:t>
      </w:r>
      <w:r>
        <w:rPr>
          <w:rFonts w:cs="Arial"/>
          <w:bCs/>
        </w:rPr>
        <w:t xml:space="preserve">. </w:t>
      </w:r>
      <w:r w:rsidR="001335B1">
        <w:rPr>
          <w:rFonts w:cs="Arial"/>
          <w:bCs/>
        </w:rPr>
        <w:t xml:space="preserve">Your images should be </w:t>
      </w:r>
      <w:r w:rsidR="001335B1">
        <w:t>properly scaled and cropped to show only the signals simulated over an appropriate time scale</w:t>
      </w:r>
      <w:r w:rsidR="001335B1">
        <w:rPr>
          <w:rFonts w:cs="Arial"/>
          <w:bCs/>
        </w:rPr>
        <w:t xml:space="preserve"> to verify each use case. You are welcome to submit multiple images for each use case, where each image is focused on a specific aspect you will reference in your description response (part </w:t>
      </w:r>
      <w:r>
        <w:rPr>
          <w:rFonts w:cs="Arial"/>
          <w:bCs/>
        </w:rPr>
        <w:t>c</w:t>
      </w:r>
      <w:r w:rsidR="001335B1">
        <w:rPr>
          <w:rFonts w:cs="Arial"/>
          <w:bCs/>
        </w:rPr>
        <w:t>).</w:t>
      </w:r>
    </w:p>
    <w:p w14:paraId="568685C5" w14:textId="543C3CEA" w:rsidR="001335B1" w:rsidRDefault="001335B1" w:rsidP="001335B1">
      <w:pPr>
        <w:autoSpaceDE w:val="0"/>
        <w:autoSpaceDN w:val="0"/>
        <w:adjustRightInd w:val="0"/>
        <w:rPr>
          <w:rFonts w:cs="Arial"/>
          <w:bCs/>
        </w:rPr>
      </w:pPr>
      <w:r>
        <w:rPr>
          <w:rFonts w:cs="Arial"/>
          <w:bCs/>
        </w:rPr>
        <w:t xml:space="preserve">Please assign a name to each image (e.g., “Sim1”) and define it in a line beneath the image (like a figure caption) so you can reference it within your descriptions. Feel free to add other explanatory details within each figure caption. </w:t>
      </w:r>
    </w:p>
    <w:p w14:paraId="4D2AF14A" w14:textId="03A56DA3" w:rsidR="005D2960" w:rsidRDefault="005D2960" w:rsidP="005D2960">
      <w:pPr>
        <w:pStyle w:val="ListParagraph"/>
        <w:numPr>
          <w:ilvl w:val="0"/>
          <w:numId w:val="42"/>
        </w:numPr>
        <w:autoSpaceDE w:val="0"/>
        <w:autoSpaceDN w:val="0"/>
        <w:adjustRightInd w:val="0"/>
        <w:ind w:left="0"/>
        <w:rPr>
          <w:rFonts w:cs="Arial"/>
          <w:bCs/>
        </w:rPr>
      </w:pPr>
      <w:r>
        <w:rPr>
          <w:rFonts w:cs="Arial"/>
          <w:bCs/>
        </w:rPr>
        <w:lastRenderedPageBreak/>
        <w:t>Starting the report using ONNOFF input signal, the FSM go from OFF state to the IDLE state</w:t>
      </w:r>
      <w:r w:rsidRPr="005D2960">
        <w:rPr>
          <w:noProof/>
        </w:rPr>
        <w:drawing>
          <wp:inline distT="0" distB="0" distL="0" distR="0" wp14:anchorId="3499CB9D" wp14:editId="69A364AB">
            <wp:extent cx="6400800" cy="2758440"/>
            <wp:effectExtent l="0" t="0" r="0" b="3810"/>
            <wp:docPr id="149891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23" name=""/>
                    <pic:cNvPicPr/>
                  </pic:nvPicPr>
                  <pic:blipFill>
                    <a:blip r:embed="rId8"/>
                    <a:stretch>
                      <a:fillRect/>
                    </a:stretch>
                  </pic:blipFill>
                  <pic:spPr>
                    <a:xfrm>
                      <a:off x="0" y="0"/>
                      <a:ext cx="6400800" cy="2758440"/>
                    </a:xfrm>
                    <a:prstGeom prst="rect">
                      <a:avLst/>
                    </a:prstGeom>
                  </pic:spPr>
                </pic:pic>
              </a:graphicData>
            </a:graphic>
          </wp:inline>
        </w:drawing>
      </w:r>
    </w:p>
    <w:p w14:paraId="528A51DF" w14:textId="3A31D847" w:rsidR="005D2960" w:rsidRPr="005D2960" w:rsidRDefault="005D2960" w:rsidP="005D2960">
      <w:pPr>
        <w:pStyle w:val="ListParagraph"/>
        <w:numPr>
          <w:ilvl w:val="0"/>
          <w:numId w:val="42"/>
        </w:numPr>
        <w:autoSpaceDE w:val="0"/>
        <w:autoSpaceDN w:val="0"/>
        <w:adjustRightInd w:val="0"/>
        <w:ind w:left="0"/>
        <w:rPr>
          <w:rFonts w:cs="Arial"/>
          <w:bCs/>
        </w:rPr>
      </w:pPr>
      <w:r>
        <w:rPr>
          <w:rFonts w:cs="Arial"/>
          <w:bCs/>
        </w:rPr>
        <w:t>The ROBOT executes the commands based on the MTN_Sensor instruction given to him (Example Cool Maintenance in this waveform is required so it goes to the 3-HOT stages then go back to the IDLE stage until another MTN_Sensor command is given.</w:t>
      </w:r>
    </w:p>
    <w:p w14:paraId="607237AB" w14:textId="3E4975F7" w:rsidR="005D2960" w:rsidRDefault="005D2960" w:rsidP="001335B1">
      <w:pPr>
        <w:autoSpaceDE w:val="0"/>
        <w:autoSpaceDN w:val="0"/>
        <w:adjustRightInd w:val="0"/>
        <w:rPr>
          <w:rFonts w:cs="Arial"/>
          <w:bCs/>
        </w:rPr>
      </w:pPr>
      <w:r w:rsidRPr="005D2960">
        <w:rPr>
          <w:rFonts w:cs="Arial"/>
          <w:bCs/>
          <w:noProof/>
        </w:rPr>
        <w:drawing>
          <wp:inline distT="0" distB="0" distL="0" distR="0" wp14:anchorId="233F4D6A" wp14:editId="437C9A65">
            <wp:extent cx="6400800" cy="2831465"/>
            <wp:effectExtent l="0" t="0" r="0" b="6985"/>
            <wp:docPr id="3023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4467" name=""/>
                    <pic:cNvPicPr/>
                  </pic:nvPicPr>
                  <pic:blipFill>
                    <a:blip r:embed="rId9"/>
                    <a:stretch>
                      <a:fillRect/>
                    </a:stretch>
                  </pic:blipFill>
                  <pic:spPr>
                    <a:xfrm>
                      <a:off x="0" y="0"/>
                      <a:ext cx="6400800" cy="2831465"/>
                    </a:xfrm>
                    <a:prstGeom prst="rect">
                      <a:avLst/>
                    </a:prstGeom>
                  </pic:spPr>
                </pic:pic>
              </a:graphicData>
            </a:graphic>
          </wp:inline>
        </w:drawing>
      </w:r>
    </w:p>
    <w:p w14:paraId="6CC29D08" w14:textId="1346CD30" w:rsidR="005D2960" w:rsidRDefault="005D2960" w:rsidP="001335B1">
      <w:pPr>
        <w:autoSpaceDE w:val="0"/>
        <w:autoSpaceDN w:val="0"/>
        <w:adjustRightInd w:val="0"/>
        <w:rPr>
          <w:rFonts w:cs="Arial"/>
          <w:bCs/>
        </w:rPr>
      </w:pPr>
      <w:r>
        <w:rPr>
          <w:rFonts w:cs="Arial"/>
          <w:bCs/>
        </w:rPr>
        <w:t>c) Same as previous waveform but the MTN_Sensor was “Free” means that no maintenance is required.</w:t>
      </w:r>
    </w:p>
    <w:p w14:paraId="7A240121" w14:textId="65890D03" w:rsidR="005D2960" w:rsidRDefault="005D2960" w:rsidP="001335B1">
      <w:pPr>
        <w:autoSpaceDE w:val="0"/>
        <w:autoSpaceDN w:val="0"/>
        <w:adjustRightInd w:val="0"/>
        <w:rPr>
          <w:rFonts w:cs="Arial"/>
          <w:bCs/>
        </w:rPr>
      </w:pPr>
      <w:r w:rsidRPr="005D2960">
        <w:rPr>
          <w:rFonts w:cs="Arial"/>
          <w:bCs/>
          <w:noProof/>
        </w:rPr>
        <w:lastRenderedPageBreak/>
        <w:drawing>
          <wp:inline distT="0" distB="0" distL="0" distR="0" wp14:anchorId="55C511EB" wp14:editId="14D7830B">
            <wp:extent cx="6400800" cy="2800350"/>
            <wp:effectExtent l="0" t="0" r="0" b="0"/>
            <wp:docPr id="191190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8571" name=""/>
                    <pic:cNvPicPr/>
                  </pic:nvPicPr>
                  <pic:blipFill>
                    <a:blip r:embed="rId10"/>
                    <a:stretch>
                      <a:fillRect/>
                    </a:stretch>
                  </pic:blipFill>
                  <pic:spPr>
                    <a:xfrm>
                      <a:off x="0" y="0"/>
                      <a:ext cx="6400800" cy="2800350"/>
                    </a:xfrm>
                    <a:prstGeom prst="rect">
                      <a:avLst/>
                    </a:prstGeom>
                  </pic:spPr>
                </pic:pic>
              </a:graphicData>
            </a:graphic>
          </wp:inline>
        </w:drawing>
      </w:r>
    </w:p>
    <w:p w14:paraId="17E3E54E" w14:textId="6C644ABB" w:rsidR="005D2960" w:rsidRDefault="005D2960" w:rsidP="001335B1">
      <w:pPr>
        <w:autoSpaceDE w:val="0"/>
        <w:autoSpaceDN w:val="0"/>
        <w:adjustRightInd w:val="0"/>
        <w:rPr>
          <w:rFonts w:cs="Arial"/>
          <w:bCs/>
        </w:rPr>
      </w:pPr>
      <w:r w:rsidRPr="005D2960">
        <w:rPr>
          <w:rFonts w:cs="Arial"/>
          <w:bCs/>
          <w:noProof/>
        </w:rPr>
        <w:drawing>
          <wp:inline distT="0" distB="0" distL="0" distR="0" wp14:anchorId="5E93EC08" wp14:editId="1358B768">
            <wp:extent cx="6400800" cy="2811145"/>
            <wp:effectExtent l="0" t="0" r="0" b="8255"/>
            <wp:docPr id="82856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1634" name=""/>
                    <pic:cNvPicPr/>
                  </pic:nvPicPr>
                  <pic:blipFill>
                    <a:blip r:embed="rId11"/>
                    <a:stretch>
                      <a:fillRect/>
                    </a:stretch>
                  </pic:blipFill>
                  <pic:spPr>
                    <a:xfrm>
                      <a:off x="0" y="0"/>
                      <a:ext cx="6400800" cy="2811145"/>
                    </a:xfrm>
                    <a:prstGeom prst="rect">
                      <a:avLst/>
                    </a:prstGeom>
                  </pic:spPr>
                </pic:pic>
              </a:graphicData>
            </a:graphic>
          </wp:inline>
        </w:drawing>
      </w:r>
    </w:p>
    <w:p w14:paraId="43EEE09D" w14:textId="3243BBA8" w:rsidR="005D2960" w:rsidRDefault="005D2960" w:rsidP="001335B1">
      <w:pPr>
        <w:autoSpaceDE w:val="0"/>
        <w:autoSpaceDN w:val="0"/>
        <w:adjustRightInd w:val="0"/>
        <w:rPr>
          <w:rFonts w:cs="Arial"/>
          <w:bCs/>
        </w:rPr>
      </w:pPr>
      <w:r>
        <w:rPr>
          <w:rFonts w:cs="Arial"/>
          <w:bCs/>
        </w:rPr>
        <w:t xml:space="preserve">d) Finally, The Robot </w:t>
      </w:r>
      <w:r w:rsidR="00441DC1">
        <w:rPr>
          <w:rFonts w:cs="Arial"/>
          <w:bCs/>
        </w:rPr>
        <w:t>reached the required destination (D_X = 1,D_Y = 7) which is the end of the map as described in this image.</w:t>
      </w:r>
    </w:p>
    <w:p w14:paraId="03462EC6" w14:textId="24DC1994" w:rsidR="00441DC1" w:rsidRDefault="00441DC1" w:rsidP="00441DC1">
      <w:pPr>
        <w:autoSpaceDE w:val="0"/>
        <w:autoSpaceDN w:val="0"/>
        <w:adjustRightInd w:val="0"/>
        <w:jc w:val="center"/>
        <w:rPr>
          <w:rFonts w:cs="Arial"/>
          <w:bCs/>
        </w:rPr>
      </w:pPr>
      <w:r w:rsidRPr="00441DC1">
        <w:rPr>
          <w:rFonts w:cs="Arial"/>
          <w:bCs/>
          <w:noProof/>
        </w:rPr>
        <w:drawing>
          <wp:inline distT="0" distB="0" distL="0" distR="0" wp14:anchorId="2ACE0946" wp14:editId="2DCD2072">
            <wp:extent cx="1609165" cy="1662360"/>
            <wp:effectExtent l="0" t="0" r="0" b="0"/>
            <wp:docPr id="61795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52091" name=""/>
                    <pic:cNvPicPr/>
                  </pic:nvPicPr>
                  <pic:blipFill>
                    <a:blip r:embed="rId12"/>
                    <a:stretch>
                      <a:fillRect/>
                    </a:stretch>
                  </pic:blipFill>
                  <pic:spPr>
                    <a:xfrm>
                      <a:off x="0" y="0"/>
                      <a:ext cx="1618191" cy="1671684"/>
                    </a:xfrm>
                    <a:prstGeom prst="rect">
                      <a:avLst/>
                    </a:prstGeom>
                  </pic:spPr>
                </pic:pic>
              </a:graphicData>
            </a:graphic>
          </wp:inline>
        </w:drawing>
      </w:r>
    </w:p>
    <w:p w14:paraId="4A801533" w14:textId="4BFC98BF" w:rsidR="005D2960" w:rsidRDefault="005D2960" w:rsidP="001335B1">
      <w:pPr>
        <w:autoSpaceDE w:val="0"/>
        <w:autoSpaceDN w:val="0"/>
        <w:adjustRightInd w:val="0"/>
        <w:rPr>
          <w:rFonts w:cs="Arial"/>
          <w:bCs/>
        </w:rPr>
      </w:pPr>
      <w:r w:rsidRPr="005D2960">
        <w:rPr>
          <w:rFonts w:cs="Arial"/>
          <w:bCs/>
          <w:noProof/>
        </w:rPr>
        <w:lastRenderedPageBreak/>
        <w:drawing>
          <wp:inline distT="0" distB="0" distL="0" distR="0" wp14:anchorId="347CA8AF" wp14:editId="660F6CFB">
            <wp:extent cx="6400800" cy="2796540"/>
            <wp:effectExtent l="0" t="0" r="0" b="3810"/>
            <wp:docPr id="101716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5184" name=""/>
                    <pic:cNvPicPr/>
                  </pic:nvPicPr>
                  <pic:blipFill>
                    <a:blip r:embed="rId13"/>
                    <a:stretch>
                      <a:fillRect/>
                    </a:stretch>
                  </pic:blipFill>
                  <pic:spPr>
                    <a:xfrm>
                      <a:off x="0" y="0"/>
                      <a:ext cx="6400800" cy="2796540"/>
                    </a:xfrm>
                    <a:prstGeom prst="rect">
                      <a:avLst/>
                    </a:prstGeom>
                  </pic:spPr>
                </pic:pic>
              </a:graphicData>
            </a:graphic>
          </wp:inline>
        </w:drawing>
      </w:r>
    </w:p>
    <w:p w14:paraId="49382B75" w14:textId="4ECD2D95" w:rsidR="0073242B" w:rsidRDefault="00BE747D" w:rsidP="0073242B">
      <w:pPr>
        <w:autoSpaceDE w:val="0"/>
        <w:autoSpaceDN w:val="0"/>
        <w:adjustRightInd w:val="0"/>
      </w:pPr>
      <w:r>
        <w:rPr>
          <w:rFonts w:cs="Arial"/>
          <w:bCs/>
        </w:rPr>
        <w:t>c</w:t>
      </w:r>
      <w:r w:rsidR="001335B1">
        <w:rPr>
          <w:rFonts w:cs="Arial"/>
          <w:bCs/>
        </w:rPr>
        <w:t xml:space="preserve">) In the designated area </w:t>
      </w:r>
      <w:r w:rsidR="001335B1" w:rsidRPr="001335B1">
        <w:rPr>
          <w:rFonts w:cs="Arial"/>
          <w:b/>
          <w:bCs/>
        </w:rPr>
        <w:t>beneath each of your simulation images</w:t>
      </w:r>
      <w:r w:rsidR="001335B1">
        <w:rPr>
          <w:rFonts w:cs="Arial"/>
          <w:bCs/>
        </w:rPr>
        <w:t xml:space="preserve">, record a thorough </w:t>
      </w:r>
      <w:r w:rsidR="001335B1" w:rsidRPr="001335B1">
        <w:rPr>
          <w:u w:val="single"/>
        </w:rPr>
        <w:t>description of the simulation results</w:t>
      </w:r>
      <w:r w:rsidR="001335B1">
        <w:t xml:space="preserve"> that clearly indicates what should be observed in each simulation waveform in order to verify a given use case. Your description should be specific enough that someone reading your worksheet could view your waveform image and see how it demonstrates proper operation.</w:t>
      </w:r>
    </w:p>
    <w:p w14:paraId="2AB13464" w14:textId="3929846D"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t>Task D</w:t>
      </w:r>
      <w:r w:rsidRPr="00AB54F7">
        <w:rPr>
          <w:rFonts w:cs="Arial"/>
          <w:b/>
          <w:bCs/>
          <w:color w:val="0070C0"/>
          <w:sz w:val="28"/>
          <w:szCs w:val="28"/>
          <w:highlight w:val="lightGray"/>
        </w:rPr>
        <w:t>:</w:t>
      </w:r>
    </w:p>
    <w:p w14:paraId="65305155" w14:textId="26F041A5" w:rsidR="00BE747D" w:rsidRPr="00FE7669" w:rsidRDefault="00BE747D" w:rsidP="00BE747D">
      <w:pPr>
        <w:spacing w:before="120"/>
        <w:rPr>
          <w:u w:val="single"/>
        </w:rPr>
      </w:pPr>
      <w:r w:rsidRPr="00FE7669">
        <w:rPr>
          <w:u w:val="single"/>
        </w:rPr>
        <w:t xml:space="preserve">Step </w:t>
      </w:r>
      <w:r>
        <w:rPr>
          <w:u w:val="single"/>
        </w:rPr>
        <w:t>4</w:t>
      </w:r>
      <w:r w:rsidRPr="00FE7669">
        <w:rPr>
          <w:u w:val="single"/>
        </w:rPr>
        <w:t>:</w:t>
      </w:r>
    </w:p>
    <w:p w14:paraId="09AD28BC" w14:textId="77777777" w:rsidR="00BE747D" w:rsidRPr="00647456" w:rsidRDefault="00BE747D" w:rsidP="00BE747D">
      <w:pPr>
        <w:spacing w:before="120"/>
      </w:pPr>
      <w:r>
        <w:rPr>
          <w:bCs/>
        </w:rPr>
        <w:t xml:space="preserve">a) </w:t>
      </w:r>
      <w:r w:rsidRPr="00BF23CC">
        <w:rPr>
          <w:bCs/>
        </w:rPr>
        <w:t>Record a description of your experiences creating this FSM, highlighting specific challenges you had with properly verifying operation.</w:t>
      </w:r>
    </w:p>
    <w:sdt>
      <w:sdtPr>
        <w:rPr>
          <w:rFonts w:ascii="Comic Sans MS" w:hAnsi="Comic Sans MS" w:cs="Arial"/>
          <w:bCs/>
          <w:i/>
          <w:color w:val="0070C0"/>
        </w:rPr>
        <w:id w:val="1222246362"/>
        <w:placeholder>
          <w:docPart w:val="5F7900CF410DC14C9E17485F642F2A63"/>
        </w:placeholder>
      </w:sdtPr>
      <w:sdtContent>
        <w:p w14:paraId="53007BA1" w14:textId="4B1A243A" w:rsidR="00BE747D" w:rsidRPr="00BE747D" w:rsidRDefault="00441DC1" w:rsidP="00BE747D">
          <w:pPr>
            <w:autoSpaceDE w:val="0"/>
            <w:autoSpaceDN w:val="0"/>
            <w:adjustRightInd w:val="0"/>
            <w:ind w:left="360"/>
            <w:rPr>
              <w:rFonts w:ascii="Comic Sans MS" w:hAnsi="Comic Sans MS" w:cs="Arial"/>
              <w:bCs/>
              <w:i/>
              <w:color w:val="0070C0"/>
            </w:rPr>
          </w:pPr>
          <w:r w:rsidRPr="00441DC1">
            <w:rPr>
              <w:rFonts w:ascii="Comic Sans MS" w:hAnsi="Comic Sans MS" w:cs="Arial"/>
              <w:bCs/>
              <w:i/>
              <w:color w:val="0070C0"/>
            </w:rPr>
            <w:t>Creating the FSM for the pipe maintenance robot was a challenging yet rewarding experience. One of the main challenges I encountered was ensuring that the FSM accurately captured all possible states and transitions within the robot's behavior, especially considering the complexity of the maintenance tasks involved. Verifying the operation of the FSM was particularly challenging because it required thorough testing and validation across various scenarios and edge cases.</w:t>
          </w:r>
        </w:p>
      </w:sdtContent>
    </w:sdt>
    <w:p w14:paraId="0E0FDFE4" w14:textId="017D4BBE" w:rsidR="00BE747D" w:rsidRPr="00FE7669" w:rsidRDefault="00BE747D" w:rsidP="00BE747D">
      <w:pPr>
        <w:spacing w:before="120"/>
        <w:rPr>
          <w:u w:val="single"/>
        </w:rPr>
      </w:pPr>
      <w:r w:rsidRPr="00FE7669">
        <w:rPr>
          <w:u w:val="single"/>
        </w:rPr>
        <w:t xml:space="preserve">Step </w:t>
      </w:r>
      <w:r>
        <w:rPr>
          <w:u w:val="single"/>
        </w:rPr>
        <w:t>5</w:t>
      </w:r>
      <w:r w:rsidRPr="00FE7669">
        <w:rPr>
          <w:u w:val="single"/>
        </w:rPr>
        <w:t>:</w:t>
      </w:r>
    </w:p>
    <w:p w14:paraId="120CE654" w14:textId="77777777" w:rsidR="00BE747D" w:rsidRDefault="00BE747D" w:rsidP="00BE747D">
      <w:pPr>
        <w:autoSpaceDE w:val="0"/>
        <w:autoSpaceDN w:val="0"/>
        <w:adjustRightInd w:val="0"/>
        <w:rPr>
          <w:rFonts w:cs="Arial"/>
          <w:bCs/>
        </w:rPr>
      </w:pPr>
      <w:r>
        <w:rPr>
          <w:rFonts w:cs="Arial"/>
          <w:bCs/>
        </w:rPr>
        <w:t>a)</w:t>
      </w:r>
      <w:r w:rsidRPr="001335B1">
        <w:rPr>
          <w:rFonts w:cs="Arial"/>
          <w:b/>
          <w:bCs/>
        </w:rPr>
        <w:t xml:space="preserve"> In the designated section below</w:t>
      </w:r>
      <w:r>
        <w:rPr>
          <w:rFonts w:cs="Arial"/>
          <w:bCs/>
        </w:rPr>
        <w:t xml:space="preserve">, paste the final Verilog code you created for your </w:t>
      </w:r>
      <w:r w:rsidRPr="00BE747D">
        <w:rPr>
          <w:bCs/>
          <w:i/>
          <w:u w:val="single"/>
        </w:rPr>
        <w:t>testbench</w:t>
      </w:r>
      <w:r>
        <w:rPr>
          <w:rFonts w:cs="Arial"/>
          <w:bCs/>
        </w:rPr>
        <w:t>.</w:t>
      </w:r>
      <w:r w:rsidRPr="001335B1">
        <w:rPr>
          <w:rFonts w:cs="Arial"/>
          <w:bCs/>
        </w:rPr>
        <w:t xml:space="preserve"> </w:t>
      </w:r>
    </w:p>
    <w:p w14:paraId="7AF0584A" w14:textId="77777777" w:rsidR="00441DC1" w:rsidRPr="00441DC1" w:rsidRDefault="00441DC1" w:rsidP="00441DC1">
      <w:pPr>
        <w:autoSpaceDE w:val="0"/>
        <w:autoSpaceDN w:val="0"/>
        <w:adjustRightInd w:val="0"/>
        <w:rPr>
          <w:rFonts w:cs="Arial"/>
          <w:bCs/>
        </w:rPr>
      </w:pPr>
      <w:r w:rsidRPr="00441DC1">
        <w:rPr>
          <w:rFonts w:cs="Arial"/>
          <w:bCs/>
        </w:rPr>
        <w:t>`timescale 1ns / 1ps</w:t>
      </w:r>
    </w:p>
    <w:p w14:paraId="71781441" w14:textId="77777777" w:rsidR="00441DC1" w:rsidRPr="00441DC1" w:rsidRDefault="00441DC1" w:rsidP="00441DC1">
      <w:pPr>
        <w:autoSpaceDE w:val="0"/>
        <w:autoSpaceDN w:val="0"/>
        <w:adjustRightInd w:val="0"/>
        <w:rPr>
          <w:rFonts w:cs="Arial"/>
          <w:bCs/>
        </w:rPr>
      </w:pPr>
      <w:r w:rsidRPr="00441DC1">
        <w:rPr>
          <w:rFonts w:cs="Arial"/>
          <w:bCs/>
        </w:rPr>
        <w:t>//////////////////////////////////////////////////////////////////////////////////</w:t>
      </w:r>
    </w:p>
    <w:p w14:paraId="26ADE7BE" w14:textId="77777777" w:rsidR="00441DC1" w:rsidRPr="00441DC1" w:rsidRDefault="00441DC1" w:rsidP="00441DC1">
      <w:pPr>
        <w:autoSpaceDE w:val="0"/>
        <w:autoSpaceDN w:val="0"/>
        <w:adjustRightInd w:val="0"/>
        <w:rPr>
          <w:rFonts w:cs="Arial"/>
          <w:bCs/>
        </w:rPr>
      </w:pPr>
      <w:r w:rsidRPr="00441DC1">
        <w:rPr>
          <w:rFonts w:cs="Arial"/>
          <w:bCs/>
        </w:rPr>
        <w:t>// Company:</w:t>
      </w:r>
    </w:p>
    <w:p w14:paraId="78A02DAD" w14:textId="77777777" w:rsidR="00441DC1" w:rsidRPr="00441DC1" w:rsidRDefault="00441DC1" w:rsidP="00441DC1">
      <w:pPr>
        <w:autoSpaceDE w:val="0"/>
        <w:autoSpaceDN w:val="0"/>
        <w:adjustRightInd w:val="0"/>
        <w:rPr>
          <w:rFonts w:cs="Arial"/>
          <w:bCs/>
        </w:rPr>
      </w:pPr>
      <w:r w:rsidRPr="00441DC1">
        <w:rPr>
          <w:rFonts w:cs="Arial"/>
          <w:bCs/>
        </w:rPr>
        <w:t>// Engineer:</w:t>
      </w:r>
    </w:p>
    <w:p w14:paraId="340534E4" w14:textId="77777777" w:rsidR="00441DC1" w:rsidRPr="00441DC1" w:rsidRDefault="00441DC1" w:rsidP="00441DC1">
      <w:pPr>
        <w:autoSpaceDE w:val="0"/>
        <w:autoSpaceDN w:val="0"/>
        <w:adjustRightInd w:val="0"/>
        <w:rPr>
          <w:rFonts w:cs="Arial"/>
          <w:bCs/>
        </w:rPr>
      </w:pPr>
      <w:r w:rsidRPr="00441DC1">
        <w:rPr>
          <w:rFonts w:cs="Arial"/>
          <w:bCs/>
        </w:rPr>
        <w:t>//</w:t>
      </w:r>
    </w:p>
    <w:p w14:paraId="46CAF029" w14:textId="77777777" w:rsidR="00441DC1" w:rsidRPr="00441DC1" w:rsidRDefault="00441DC1" w:rsidP="00441DC1">
      <w:pPr>
        <w:autoSpaceDE w:val="0"/>
        <w:autoSpaceDN w:val="0"/>
        <w:adjustRightInd w:val="0"/>
        <w:rPr>
          <w:rFonts w:cs="Arial"/>
          <w:bCs/>
        </w:rPr>
      </w:pPr>
      <w:r w:rsidRPr="00441DC1">
        <w:rPr>
          <w:rFonts w:cs="Arial"/>
          <w:bCs/>
        </w:rPr>
        <w:t>// Create Date: 03/18/2024 10:08:32 AM</w:t>
      </w:r>
    </w:p>
    <w:p w14:paraId="726C2CDC" w14:textId="77777777" w:rsidR="00441DC1" w:rsidRPr="00441DC1" w:rsidRDefault="00441DC1" w:rsidP="00441DC1">
      <w:pPr>
        <w:autoSpaceDE w:val="0"/>
        <w:autoSpaceDN w:val="0"/>
        <w:adjustRightInd w:val="0"/>
        <w:rPr>
          <w:rFonts w:cs="Arial"/>
          <w:bCs/>
        </w:rPr>
      </w:pPr>
      <w:r w:rsidRPr="00441DC1">
        <w:rPr>
          <w:rFonts w:cs="Arial"/>
          <w:bCs/>
        </w:rPr>
        <w:t>// Design Name:</w:t>
      </w:r>
    </w:p>
    <w:p w14:paraId="3B01D734" w14:textId="77777777" w:rsidR="00441DC1" w:rsidRPr="00441DC1" w:rsidRDefault="00441DC1" w:rsidP="00441DC1">
      <w:pPr>
        <w:autoSpaceDE w:val="0"/>
        <w:autoSpaceDN w:val="0"/>
        <w:adjustRightInd w:val="0"/>
        <w:rPr>
          <w:rFonts w:cs="Arial"/>
          <w:bCs/>
        </w:rPr>
      </w:pPr>
      <w:r w:rsidRPr="00441DC1">
        <w:rPr>
          <w:rFonts w:cs="Arial"/>
          <w:bCs/>
        </w:rPr>
        <w:t>// Module Name: my_tb_debug</w:t>
      </w:r>
    </w:p>
    <w:p w14:paraId="50A9B34A" w14:textId="77777777" w:rsidR="00441DC1" w:rsidRPr="00441DC1" w:rsidRDefault="00441DC1" w:rsidP="00441DC1">
      <w:pPr>
        <w:autoSpaceDE w:val="0"/>
        <w:autoSpaceDN w:val="0"/>
        <w:adjustRightInd w:val="0"/>
        <w:rPr>
          <w:rFonts w:cs="Arial"/>
          <w:bCs/>
        </w:rPr>
      </w:pPr>
      <w:r w:rsidRPr="00441DC1">
        <w:rPr>
          <w:rFonts w:cs="Arial"/>
          <w:bCs/>
        </w:rPr>
        <w:t>// Project Name:</w:t>
      </w:r>
    </w:p>
    <w:p w14:paraId="19501014" w14:textId="77777777" w:rsidR="00441DC1" w:rsidRPr="00441DC1" w:rsidRDefault="00441DC1" w:rsidP="00441DC1">
      <w:pPr>
        <w:autoSpaceDE w:val="0"/>
        <w:autoSpaceDN w:val="0"/>
        <w:adjustRightInd w:val="0"/>
        <w:rPr>
          <w:rFonts w:cs="Arial"/>
          <w:bCs/>
        </w:rPr>
      </w:pPr>
      <w:r w:rsidRPr="00441DC1">
        <w:rPr>
          <w:rFonts w:cs="Arial"/>
          <w:bCs/>
        </w:rPr>
        <w:t>// Target Devices:</w:t>
      </w:r>
    </w:p>
    <w:p w14:paraId="2F857BD9" w14:textId="77777777" w:rsidR="00441DC1" w:rsidRPr="00441DC1" w:rsidRDefault="00441DC1" w:rsidP="00441DC1">
      <w:pPr>
        <w:autoSpaceDE w:val="0"/>
        <w:autoSpaceDN w:val="0"/>
        <w:adjustRightInd w:val="0"/>
        <w:rPr>
          <w:rFonts w:cs="Arial"/>
          <w:bCs/>
        </w:rPr>
      </w:pPr>
      <w:r w:rsidRPr="00441DC1">
        <w:rPr>
          <w:rFonts w:cs="Arial"/>
          <w:bCs/>
        </w:rPr>
        <w:t>// Tool Versions:</w:t>
      </w:r>
    </w:p>
    <w:p w14:paraId="2EED1098" w14:textId="77777777" w:rsidR="00441DC1" w:rsidRPr="00441DC1" w:rsidRDefault="00441DC1" w:rsidP="00441DC1">
      <w:pPr>
        <w:autoSpaceDE w:val="0"/>
        <w:autoSpaceDN w:val="0"/>
        <w:adjustRightInd w:val="0"/>
        <w:rPr>
          <w:rFonts w:cs="Arial"/>
          <w:bCs/>
        </w:rPr>
      </w:pPr>
      <w:r w:rsidRPr="00441DC1">
        <w:rPr>
          <w:rFonts w:cs="Arial"/>
          <w:bCs/>
        </w:rPr>
        <w:t>// Description:</w:t>
      </w:r>
    </w:p>
    <w:p w14:paraId="57A26C1D" w14:textId="77777777" w:rsidR="00441DC1" w:rsidRPr="00441DC1" w:rsidRDefault="00441DC1" w:rsidP="00441DC1">
      <w:pPr>
        <w:autoSpaceDE w:val="0"/>
        <w:autoSpaceDN w:val="0"/>
        <w:adjustRightInd w:val="0"/>
        <w:rPr>
          <w:rFonts w:cs="Arial"/>
          <w:bCs/>
        </w:rPr>
      </w:pPr>
      <w:r w:rsidRPr="00441DC1">
        <w:rPr>
          <w:rFonts w:cs="Arial"/>
          <w:bCs/>
        </w:rPr>
        <w:t>//</w:t>
      </w:r>
    </w:p>
    <w:p w14:paraId="0D1A66A9" w14:textId="77777777" w:rsidR="00441DC1" w:rsidRPr="00441DC1" w:rsidRDefault="00441DC1" w:rsidP="00441DC1">
      <w:pPr>
        <w:autoSpaceDE w:val="0"/>
        <w:autoSpaceDN w:val="0"/>
        <w:adjustRightInd w:val="0"/>
        <w:rPr>
          <w:rFonts w:cs="Arial"/>
          <w:bCs/>
        </w:rPr>
      </w:pPr>
      <w:r w:rsidRPr="00441DC1">
        <w:rPr>
          <w:rFonts w:cs="Arial"/>
          <w:bCs/>
        </w:rPr>
        <w:lastRenderedPageBreak/>
        <w:t>// Dependencies:</w:t>
      </w:r>
    </w:p>
    <w:p w14:paraId="48E117DE" w14:textId="77777777" w:rsidR="00441DC1" w:rsidRPr="00441DC1" w:rsidRDefault="00441DC1" w:rsidP="00441DC1">
      <w:pPr>
        <w:autoSpaceDE w:val="0"/>
        <w:autoSpaceDN w:val="0"/>
        <w:adjustRightInd w:val="0"/>
        <w:rPr>
          <w:rFonts w:cs="Arial"/>
          <w:bCs/>
        </w:rPr>
      </w:pPr>
      <w:r w:rsidRPr="00441DC1">
        <w:rPr>
          <w:rFonts w:cs="Arial"/>
          <w:bCs/>
        </w:rPr>
        <w:t>//</w:t>
      </w:r>
    </w:p>
    <w:p w14:paraId="7E5D7B82" w14:textId="77777777" w:rsidR="00441DC1" w:rsidRPr="00441DC1" w:rsidRDefault="00441DC1" w:rsidP="00441DC1">
      <w:pPr>
        <w:autoSpaceDE w:val="0"/>
        <w:autoSpaceDN w:val="0"/>
        <w:adjustRightInd w:val="0"/>
        <w:rPr>
          <w:rFonts w:cs="Arial"/>
          <w:bCs/>
        </w:rPr>
      </w:pPr>
      <w:r w:rsidRPr="00441DC1">
        <w:rPr>
          <w:rFonts w:cs="Arial"/>
          <w:bCs/>
        </w:rPr>
        <w:t>// Revision:</w:t>
      </w:r>
    </w:p>
    <w:p w14:paraId="63581E97" w14:textId="77777777" w:rsidR="00441DC1" w:rsidRPr="00441DC1" w:rsidRDefault="00441DC1" w:rsidP="00441DC1">
      <w:pPr>
        <w:autoSpaceDE w:val="0"/>
        <w:autoSpaceDN w:val="0"/>
        <w:adjustRightInd w:val="0"/>
        <w:rPr>
          <w:rFonts w:cs="Arial"/>
          <w:bCs/>
        </w:rPr>
      </w:pPr>
      <w:r w:rsidRPr="00441DC1">
        <w:rPr>
          <w:rFonts w:cs="Arial"/>
          <w:bCs/>
        </w:rPr>
        <w:t>// Revision 0.01 - File Created</w:t>
      </w:r>
    </w:p>
    <w:p w14:paraId="469A6424" w14:textId="77777777" w:rsidR="00441DC1" w:rsidRPr="00441DC1" w:rsidRDefault="00441DC1" w:rsidP="00441DC1">
      <w:pPr>
        <w:autoSpaceDE w:val="0"/>
        <w:autoSpaceDN w:val="0"/>
        <w:adjustRightInd w:val="0"/>
        <w:rPr>
          <w:rFonts w:cs="Arial"/>
          <w:bCs/>
        </w:rPr>
      </w:pPr>
      <w:r w:rsidRPr="00441DC1">
        <w:rPr>
          <w:rFonts w:cs="Arial"/>
          <w:bCs/>
        </w:rPr>
        <w:t>// Additional Comments:</w:t>
      </w:r>
    </w:p>
    <w:p w14:paraId="2C009863" w14:textId="77777777" w:rsidR="00441DC1" w:rsidRPr="00441DC1" w:rsidRDefault="00441DC1" w:rsidP="00441DC1">
      <w:pPr>
        <w:autoSpaceDE w:val="0"/>
        <w:autoSpaceDN w:val="0"/>
        <w:adjustRightInd w:val="0"/>
        <w:rPr>
          <w:rFonts w:cs="Arial"/>
          <w:bCs/>
        </w:rPr>
      </w:pPr>
      <w:r w:rsidRPr="00441DC1">
        <w:rPr>
          <w:rFonts w:cs="Arial"/>
          <w:bCs/>
        </w:rPr>
        <w:t>//</w:t>
      </w:r>
    </w:p>
    <w:p w14:paraId="2DE2E99B" w14:textId="77777777" w:rsidR="00441DC1" w:rsidRPr="00441DC1" w:rsidRDefault="00441DC1" w:rsidP="00441DC1">
      <w:pPr>
        <w:autoSpaceDE w:val="0"/>
        <w:autoSpaceDN w:val="0"/>
        <w:adjustRightInd w:val="0"/>
        <w:rPr>
          <w:rFonts w:cs="Arial"/>
          <w:bCs/>
        </w:rPr>
      </w:pPr>
      <w:r w:rsidRPr="00441DC1">
        <w:rPr>
          <w:rFonts w:cs="Arial"/>
          <w:bCs/>
        </w:rPr>
        <w:t>//////////////////////////////////////////////////////////////////////////////////</w:t>
      </w:r>
    </w:p>
    <w:p w14:paraId="75289867" w14:textId="77777777" w:rsidR="00441DC1" w:rsidRPr="00441DC1" w:rsidRDefault="00441DC1" w:rsidP="00441DC1">
      <w:pPr>
        <w:autoSpaceDE w:val="0"/>
        <w:autoSpaceDN w:val="0"/>
        <w:adjustRightInd w:val="0"/>
        <w:rPr>
          <w:rFonts w:cs="Arial"/>
          <w:bCs/>
        </w:rPr>
      </w:pPr>
    </w:p>
    <w:p w14:paraId="316B90FE" w14:textId="77777777" w:rsidR="00441DC1" w:rsidRPr="00441DC1" w:rsidRDefault="00441DC1" w:rsidP="00441DC1">
      <w:pPr>
        <w:autoSpaceDE w:val="0"/>
        <w:autoSpaceDN w:val="0"/>
        <w:adjustRightInd w:val="0"/>
        <w:rPr>
          <w:rFonts w:cs="Arial"/>
          <w:bCs/>
        </w:rPr>
      </w:pPr>
    </w:p>
    <w:p w14:paraId="06A63792" w14:textId="77777777" w:rsidR="00441DC1" w:rsidRPr="00441DC1" w:rsidRDefault="00441DC1" w:rsidP="00441DC1">
      <w:pPr>
        <w:autoSpaceDE w:val="0"/>
        <w:autoSpaceDN w:val="0"/>
        <w:adjustRightInd w:val="0"/>
        <w:rPr>
          <w:rFonts w:cs="Arial"/>
          <w:bCs/>
        </w:rPr>
      </w:pPr>
      <w:r w:rsidRPr="00441DC1">
        <w:rPr>
          <w:rFonts w:cs="Arial"/>
          <w:bCs/>
        </w:rPr>
        <w:t>module my_tb_debug;</w:t>
      </w:r>
    </w:p>
    <w:p w14:paraId="31AE809B" w14:textId="77777777" w:rsidR="00441DC1" w:rsidRPr="00441DC1" w:rsidRDefault="00441DC1" w:rsidP="00441DC1">
      <w:pPr>
        <w:autoSpaceDE w:val="0"/>
        <w:autoSpaceDN w:val="0"/>
        <w:adjustRightInd w:val="0"/>
        <w:rPr>
          <w:rFonts w:cs="Arial"/>
          <w:bCs/>
        </w:rPr>
      </w:pPr>
    </w:p>
    <w:p w14:paraId="0E88865D" w14:textId="77777777" w:rsidR="00441DC1" w:rsidRPr="00441DC1" w:rsidRDefault="00441DC1" w:rsidP="00441DC1">
      <w:pPr>
        <w:autoSpaceDE w:val="0"/>
        <w:autoSpaceDN w:val="0"/>
        <w:adjustRightInd w:val="0"/>
        <w:rPr>
          <w:rFonts w:cs="Arial"/>
          <w:bCs/>
        </w:rPr>
      </w:pPr>
      <w:r w:rsidRPr="00441DC1">
        <w:rPr>
          <w:rFonts w:cs="Arial"/>
          <w:bCs/>
        </w:rPr>
        <w:t xml:space="preserve">    reg CLK; //clock</w:t>
      </w:r>
    </w:p>
    <w:p w14:paraId="26975F46" w14:textId="77777777" w:rsidR="00441DC1" w:rsidRPr="00441DC1" w:rsidRDefault="00441DC1" w:rsidP="00441DC1">
      <w:pPr>
        <w:autoSpaceDE w:val="0"/>
        <w:autoSpaceDN w:val="0"/>
        <w:adjustRightInd w:val="0"/>
        <w:rPr>
          <w:rFonts w:cs="Arial"/>
          <w:bCs/>
        </w:rPr>
      </w:pPr>
      <w:r w:rsidRPr="00441DC1">
        <w:rPr>
          <w:rFonts w:cs="Arial"/>
          <w:bCs/>
        </w:rPr>
        <w:t xml:space="preserve">    reg [1:0] ONOFF; // on/off</w:t>
      </w:r>
    </w:p>
    <w:p w14:paraId="182ED0D5" w14:textId="77777777" w:rsidR="00441DC1" w:rsidRPr="00441DC1" w:rsidRDefault="00441DC1" w:rsidP="00441DC1">
      <w:pPr>
        <w:autoSpaceDE w:val="0"/>
        <w:autoSpaceDN w:val="0"/>
        <w:adjustRightInd w:val="0"/>
        <w:rPr>
          <w:rFonts w:cs="Arial"/>
          <w:bCs/>
        </w:rPr>
      </w:pPr>
      <w:r w:rsidRPr="00441DC1">
        <w:rPr>
          <w:rFonts w:cs="Arial"/>
          <w:bCs/>
        </w:rPr>
        <w:t xml:space="preserve">    reg [7:0] LCN_0; //starting location</w:t>
      </w:r>
    </w:p>
    <w:p w14:paraId="570E2B08" w14:textId="77777777" w:rsidR="00441DC1" w:rsidRPr="00441DC1" w:rsidRDefault="00441DC1" w:rsidP="00441DC1">
      <w:pPr>
        <w:autoSpaceDE w:val="0"/>
        <w:autoSpaceDN w:val="0"/>
        <w:adjustRightInd w:val="0"/>
        <w:rPr>
          <w:rFonts w:cs="Arial"/>
          <w:bCs/>
        </w:rPr>
      </w:pPr>
      <w:r w:rsidRPr="00441DC1">
        <w:rPr>
          <w:rFonts w:cs="Arial"/>
          <w:bCs/>
        </w:rPr>
        <w:t xml:space="preserve">    reg [3:0] MTN_SENSOR; //maintenance sensor</w:t>
      </w:r>
    </w:p>
    <w:p w14:paraId="5595BFD3" w14:textId="77777777" w:rsidR="00441DC1" w:rsidRPr="00441DC1" w:rsidRDefault="00441DC1" w:rsidP="00441DC1">
      <w:pPr>
        <w:autoSpaceDE w:val="0"/>
        <w:autoSpaceDN w:val="0"/>
        <w:adjustRightInd w:val="0"/>
        <w:rPr>
          <w:rFonts w:cs="Arial"/>
          <w:bCs/>
        </w:rPr>
      </w:pPr>
      <w:r w:rsidRPr="00441DC1">
        <w:rPr>
          <w:rFonts w:cs="Arial"/>
          <w:bCs/>
        </w:rPr>
        <w:t xml:space="preserve">    reg [3:0] CMPS; //compass</w:t>
      </w:r>
    </w:p>
    <w:p w14:paraId="6CECED66" w14:textId="77777777" w:rsidR="00441DC1" w:rsidRPr="00441DC1" w:rsidRDefault="00441DC1" w:rsidP="00441DC1">
      <w:pPr>
        <w:autoSpaceDE w:val="0"/>
        <w:autoSpaceDN w:val="0"/>
        <w:adjustRightInd w:val="0"/>
        <w:rPr>
          <w:rFonts w:cs="Arial"/>
          <w:bCs/>
        </w:rPr>
      </w:pPr>
      <w:r w:rsidRPr="00441DC1">
        <w:rPr>
          <w:rFonts w:cs="Arial"/>
          <w:bCs/>
        </w:rPr>
        <w:t xml:space="preserve">    reg [3:0] WLL; //wall locations</w:t>
      </w:r>
    </w:p>
    <w:p w14:paraId="585C4389" w14:textId="77777777" w:rsidR="00441DC1" w:rsidRPr="00441DC1" w:rsidRDefault="00441DC1" w:rsidP="00441DC1">
      <w:pPr>
        <w:autoSpaceDE w:val="0"/>
        <w:autoSpaceDN w:val="0"/>
        <w:adjustRightInd w:val="0"/>
        <w:rPr>
          <w:rFonts w:cs="Arial"/>
          <w:bCs/>
        </w:rPr>
      </w:pPr>
      <w:r w:rsidRPr="00441DC1">
        <w:rPr>
          <w:rFonts w:cs="Arial"/>
          <w:bCs/>
        </w:rPr>
        <w:t xml:space="preserve">    </w:t>
      </w:r>
    </w:p>
    <w:p w14:paraId="6697C4BF" w14:textId="77777777" w:rsidR="00441DC1" w:rsidRPr="00441DC1" w:rsidRDefault="00441DC1" w:rsidP="00441DC1">
      <w:pPr>
        <w:autoSpaceDE w:val="0"/>
        <w:autoSpaceDN w:val="0"/>
        <w:adjustRightInd w:val="0"/>
        <w:rPr>
          <w:rFonts w:cs="Arial"/>
          <w:bCs/>
        </w:rPr>
      </w:pPr>
      <w:r w:rsidRPr="00441DC1">
        <w:rPr>
          <w:rFonts w:cs="Arial"/>
          <w:bCs/>
        </w:rPr>
        <w:t xml:space="preserve">    wire [1:0] TURN;</w:t>
      </w:r>
    </w:p>
    <w:p w14:paraId="6763B564" w14:textId="77777777" w:rsidR="00441DC1" w:rsidRPr="00441DC1" w:rsidRDefault="00441DC1" w:rsidP="00441DC1">
      <w:pPr>
        <w:autoSpaceDE w:val="0"/>
        <w:autoSpaceDN w:val="0"/>
        <w:adjustRightInd w:val="0"/>
        <w:rPr>
          <w:rFonts w:cs="Arial"/>
          <w:bCs/>
        </w:rPr>
      </w:pPr>
      <w:r w:rsidRPr="00441DC1">
        <w:rPr>
          <w:rFonts w:cs="Arial"/>
          <w:bCs/>
        </w:rPr>
        <w:t xml:space="preserve">    wire       DRIVING;</w:t>
      </w:r>
    </w:p>
    <w:p w14:paraId="7732ADA5" w14:textId="77777777" w:rsidR="00441DC1" w:rsidRPr="00441DC1" w:rsidRDefault="00441DC1" w:rsidP="00441DC1">
      <w:pPr>
        <w:autoSpaceDE w:val="0"/>
        <w:autoSpaceDN w:val="0"/>
        <w:adjustRightInd w:val="0"/>
        <w:rPr>
          <w:rFonts w:cs="Arial"/>
          <w:bCs/>
        </w:rPr>
      </w:pPr>
      <w:r w:rsidRPr="00441DC1">
        <w:rPr>
          <w:rFonts w:cs="Arial"/>
          <w:bCs/>
        </w:rPr>
        <w:t xml:space="preserve">    wire [7:0] LOCATION;</w:t>
      </w:r>
    </w:p>
    <w:p w14:paraId="6E3C777E" w14:textId="77777777" w:rsidR="00441DC1" w:rsidRPr="00441DC1" w:rsidRDefault="00441DC1" w:rsidP="00441DC1">
      <w:pPr>
        <w:autoSpaceDE w:val="0"/>
        <w:autoSpaceDN w:val="0"/>
        <w:adjustRightInd w:val="0"/>
        <w:rPr>
          <w:rFonts w:cs="Arial"/>
          <w:bCs/>
        </w:rPr>
      </w:pPr>
      <w:r w:rsidRPr="00441DC1">
        <w:rPr>
          <w:rFonts w:cs="Arial"/>
          <w:bCs/>
        </w:rPr>
        <w:t xml:space="preserve">    wire [2:0] ACTION;</w:t>
      </w:r>
    </w:p>
    <w:p w14:paraId="20C113FD" w14:textId="77777777" w:rsidR="00441DC1" w:rsidRPr="00441DC1" w:rsidRDefault="00441DC1" w:rsidP="00441DC1">
      <w:pPr>
        <w:autoSpaceDE w:val="0"/>
        <w:autoSpaceDN w:val="0"/>
        <w:adjustRightInd w:val="0"/>
        <w:rPr>
          <w:rFonts w:cs="Arial"/>
          <w:bCs/>
        </w:rPr>
      </w:pPr>
      <w:r w:rsidRPr="00441DC1">
        <w:rPr>
          <w:rFonts w:cs="Arial"/>
          <w:bCs/>
        </w:rPr>
        <w:t xml:space="preserve">    </w:t>
      </w:r>
    </w:p>
    <w:p w14:paraId="2A288416" w14:textId="77777777" w:rsidR="00441DC1" w:rsidRPr="00441DC1" w:rsidRDefault="00441DC1" w:rsidP="00441DC1">
      <w:pPr>
        <w:autoSpaceDE w:val="0"/>
        <w:autoSpaceDN w:val="0"/>
        <w:adjustRightInd w:val="0"/>
        <w:rPr>
          <w:rFonts w:cs="Arial"/>
          <w:bCs/>
        </w:rPr>
      </w:pPr>
      <w:r w:rsidRPr="00441DC1">
        <w:rPr>
          <w:rFonts w:cs="Arial"/>
          <w:bCs/>
        </w:rPr>
        <w:t xml:space="preserve">    // Clock generation</w:t>
      </w:r>
    </w:p>
    <w:p w14:paraId="6F601C27" w14:textId="77777777" w:rsidR="00441DC1" w:rsidRPr="00441DC1" w:rsidRDefault="00441DC1" w:rsidP="00441DC1">
      <w:pPr>
        <w:autoSpaceDE w:val="0"/>
        <w:autoSpaceDN w:val="0"/>
        <w:adjustRightInd w:val="0"/>
        <w:rPr>
          <w:rFonts w:cs="Arial"/>
          <w:bCs/>
        </w:rPr>
      </w:pPr>
      <w:r w:rsidRPr="00441DC1">
        <w:rPr>
          <w:rFonts w:cs="Arial"/>
          <w:bCs/>
        </w:rPr>
        <w:t xml:space="preserve">    initial begin</w:t>
      </w:r>
    </w:p>
    <w:p w14:paraId="5524EE0A" w14:textId="77777777" w:rsidR="00441DC1" w:rsidRPr="00441DC1" w:rsidRDefault="00441DC1" w:rsidP="00441DC1">
      <w:pPr>
        <w:autoSpaceDE w:val="0"/>
        <w:autoSpaceDN w:val="0"/>
        <w:adjustRightInd w:val="0"/>
        <w:rPr>
          <w:rFonts w:cs="Arial"/>
          <w:bCs/>
        </w:rPr>
      </w:pPr>
      <w:r w:rsidRPr="00441DC1">
        <w:rPr>
          <w:rFonts w:cs="Arial"/>
          <w:bCs/>
        </w:rPr>
        <w:t xml:space="preserve">        CLK = 0;</w:t>
      </w:r>
    </w:p>
    <w:p w14:paraId="04CCE8CD" w14:textId="77777777" w:rsidR="00441DC1" w:rsidRPr="00441DC1" w:rsidRDefault="00441DC1" w:rsidP="00441DC1">
      <w:pPr>
        <w:autoSpaceDE w:val="0"/>
        <w:autoSpaceDN w:val="0"/>
        <w:adjustRightInd w:val="0"/>
        <w:rPr>
          <w:rFonts w:cs="Arial"/>
          <w:bCs/>
        </w:rPr>
      </w:pPr>
      <w:r w:rsidRPr="00441DC1">
        <w:rPr>
          <w:rFonts w:cs="Arial"/>
          <w:bCs/>
        </w:rPr>
        <w:t xml:space="preserve">        forever #2 CLK = ~CLK; // 250 MHz</w:t>
      </w:r>
    </w:p>
    <w:p w14:paraId="440BBAEB" w14:textId="77777777" w:rsidR="00441DC1" w:rsidRPr="00441DC1" w:rsidRDefault="00441DC1" w:rsidP="00441DC1">
      <w:pPr>
        <w:autoSpaceDE w:val="0"/>
        <w:autoSpaceDN w:val="0"/>
        <w:adjustRightInd w:val="0"/>
        <w:rPr>
          <w:rFonts w:cs="Arial"/>
          <w:bCs/>
        </w:rPr>
      </w:pPr>
      <w:r w:rsidRPr="00441DC1">
        <w:rPr>
          <w:rFonts w:cs="Arial"/>
          <w:bCs/>
        </w:rPr>
        <w:t xml:space="preserve">    end</w:t>
      </w:r>
    </w:p>
    <w:p w14:paraId="110E96ED" w14:textId="77777777" w:rsidR="00441DC1" w:rsidRPr="00441DC1" w:rsidRDefault="00441DC1" w:rsidP="00441DC1">
      <w:pPr>
        <w:autoSpaceDE w:val="0"/>
        <w:autoSpaceDN w:val="0"/>
        <w:adjustRightInd w:val="0"/>
        <w:rPr>
          <w:rFonts w:cs="Arial"/>
          <w:bCs/>
        </w:rPr>
      </w:pPr>
      <w:r w:rsidRPr="00441DC1">
        <w:rPr>
          <w:rFonts w:cs="Arial"/>
          <w:bCs/>
        </w:rPr>
        <w:t xml:space="preserve">    </w:t>
      </w:r>
    </w:p>
    <w:p w14:paraId="77C0B57F" w14:textId="77777777" w:rsidR="00441DC1" w:rsidRPr="00441DC1" w:rsidRDefault="00441DC1" w:rsidP="00441DC1">
      <w:pPr>
        <w:autoSpaceDE w:val="0"/>
        <w:autoSpaceDN w:val="0"/>
        <w:adjustRightInd w:val="0"/>
        <w:rPr>
          <w:rFonts w:cs="Arial"/>
          <w:bCs/>
        </w:rPr>
      </w:pPr>
      <w:r w:rsidRPr="00441DC1">
        <w:rPr>
          <w:rFonts w:cs="Arial"/>
          <w:bCs/>
        </w:rPr>
        <w:t xml:space="preserve">    pipeFSM inst0(</w:t>
      </w:r>
    </w:p>
    <w:p w14:paraId="36FFBA34" w14:textId="77777777" w:rsidR="00441DC1" w:rsidRPr="00441DC1" w:rsidRDefault="00441DC1" w:rsidP="00441DC1">
      <w:pPr>
        <w:autoSpaceDE w:val="0"/>
        <w:autoSpaceDN w:val="0"/>
        <w:adjustRightInd w:val="0"/>
        <w:rPr>
          <w:rFonts w:cs="Arial"/>
          <w:bCs/>
        </w:rPr>
      </w:pPr>
      <w:r w:rsidRPr="00441DC1">
        <w:rPr>
          <w:rFonts w:cs="Arial"/>
          <w:bCs/>
        </w:rPr>
        <w:t xml:space="preserve">        CLK,</w:t>
      </w:r>
    </w:p>
    <w:p w14:paraId="0B973A7B" w14:textId="77777777" w:rsidR="00441DC1" w:rsidRPr="00441DC1" w:rsidRDefault="00441DC1" w:rsidP="00441DC1">
      <w:pPr>
        <w:autoSpaceDE w:val="0"/>
        <w:autoSpaceDN w:val="0"/>
        <w:adjustRightInd w:val="0"/>
        <w:rPr>
          <w:rFonts w:cs="Arial"/>
          <w:bCs/>
        </w:rPr>
      </w:pPr>
      <w:r w:rsidRPr="00441DC1">
        <w:rPr>
          <w:rFonts w:cs="Arial"/>
          <w:bCs/>
        </w:rPr>
        <w:t xml:space="preserve">        ONOFF,</w:t>
      </w:r>
    </w:p>
    <w:p w14:paraId="43AB2F24" w14:textId="77777777" w:rsidR="00441DC1" w:rsidRPr="00441DC1" w:rsidRDefault="00441DC1" w:rsidP="00441DC1">
      <w:pPr>
        <w:autoSpaceDE w:val="0"/>
        <w:autoSpaceDN w:val="0"/>
        <w:adjustRightInd w:val="0"/>
        <w:rPr>
          <w:rFonts w:cs="Arial"/>
          <w:bCs/>
        </w:rPr>
      </w:pPr>
      <w:r w:rsidRPr="00441DC1">
        <w:rPr>
          <w:rFonts w:cs="Arial"/>
          <w:bCs/>
        </w:rPr>
        <w:t xml:space="preserve">        LCN_0,</w:t>
      </w:r>
    </w:p>
    <w:p w14:paraId="193C433C" w14:textId="77777777" w:rsidR="00441DC1" w:rsidRPr="00441DC1" w:rsidRDefault="00441DC1" w:rsidP="00441DC1">
      <w:pPr>
        <w:autoSpaceDE w:val="0"/>
        <w:autoSpaceDN w:val="0"/>
        <w:adjustRightInd w:val="0"/>
        <w:rPr>
          <w:rFonts w:cs="Arial"/>
          <w:bCs/>
        </w:rPr>
      </w:pPr>
      <w:r w:rsidRPr="00441DC1">
        <w:rPr>
          <w:rFonts w:cs="Arial"/>
          <w:bCs/>
        </w:rPr>
        <w:t xml:space="preserve">        MTN_SENSOR,</w:t>
      </w:r>
    </w:p>
    <w:p w14:paraId="37EC0F64" w14:textId="77777777" w:rsidR="00441DC1" w:rsidRPr="00441DC1" w:rsidRDefault="00441DC1" w:rsidP="00441DC1">
      <w:pPr>
        <w:autoSpaceDE w:val="0"/>
        <w:autoSpaceDN w:val="0"/>
        <w:adjustRightInd w:val="0"/>
        <w:rPr>
          <w:rFonts w:cs="Arial"/>
          <w:bCs/>
        </w:rPr>
      </w:pPr>
      <w:r w:rsidRPr="00441DC1">
        <w:rPr>
          <w:rFonts w:cs="Arial"/>
          <w:bCs/>
        </w:rPr>
        <w:t xml:space="preserve">        CMPS,</w:t>
      </w:r>
    </w:p>
    <w:p w14:paraId="76174AD0" w14:textId="77777777" w:rsidR="00441DC1" w:rsidRPr="00441DC1" w:rsidRDefault="00441DC1" w:rsidP="00441DC1">
      <w:pPr>
        <w:autoSpaceDE w:val="0"/>
        <w:autoSpaceDN w:val="0"/>
        <w:adjustRightInd w:val="0"/>
        <w:rPr>
          <w:rFonts w:cs="Arial"/>
          <w:bCs/>
        </w:rPr>
      </w:pPr>
      <w:r w:rsidRPr="00441DC1">
        <w:rPr>
          <w:rFonts w:cs="Arial"/>
          <w:bCs/>
        </w:rPr>
        <w:t xml:space="preserve">        WLL,</w:t>
      </w:r>
    </w:p>
    <w:p w14:paraId="769E0572" w14:textId="77777777" w:rsidR="00441DC1" w:rsidRPr="00441DC1" w:rsidRDefault="00441DC1" w:rsidP="00441DC1">
      <w:pPr>
        <w:autoSpaceDE w:val="0"/>
        <w:autoSpaceDN w:val="0"/>
        <w:adjustRightInd w:val="0"/>
        <w:rPr>
          <w:rFonts w:cs="Arial"/>
          <w:bCs/>
        </w:rPr>
      </w:pPr>
      <w:r w:rsidRPr="00441DC1">
        <w:rPr>
          <w:rFonts w:cs="Arial"/>
          <w:bCs/>
        </w:rPr>
        <w:t xml:space="preserve">        TURN,</w:t>
      </w:r>
    </w:p>
    <w:p w14:paraId="2743D83B" w14:textId="77777777" w:rsidR="00441DC1" w:rsidRPr="00441DC1" w:rsidRDefault="00441DC1" w:rsidP="00441DC1">
      <w:pPr>
        <w:autoSpaceDE w:val="0"/>
        <w:autoSpaceDN w:val="0"/>
        <w:adjustRightInd w:val="0"/>
        <w:rPr>
          <w:rFonts w:cs="Arial"/>
          <w:bCs/>
        </w:rPr>
      </w:pPr>
      <w:r w:rsidRPr="00441DC1">
        <w:rPr>
          <w:rFonts w:cs="Arial"/>
          <w:bCs/>
        </w:rPr>
        <w:t xml:space="preserve">        DRIVING,</w:t>
      </w:r>
    </w:p>
    <w:p w14:paraId="70CB25F9" w14:textId="77777777" w:rsidR="00441DC1" w:rsidRPr="00441DC1" w:rsidRDefault="00441DC1" w:rsidP="00441DC1">
      <w:pPr>
        <w:autoSpaceDE w:val="0"/>
        <w:autoSpaceDN w:val="0"/>
        <w:adjustRightInd w:val="0"/>
        <w:rPr>
          <w:rFonts w:cs="Arial"/>
          <w:bCs/>
        </w:rPr>
      </w:pPr>
      <w:r w:rsidRPr="00441DC1">
        <w:rPr>
          <w:rFonts w:cs="Arial"/>
          <w:bCs/>
        </w:rPr>
        <w:t xml:space="preserve">        LOCATION,</w:t>
      </w:r>
    </w:p>
    <w:p w14:paraId="3C7CB9CB" w14:textId="77777777" w:rsidR="00441DC1" w:rsidRPr="00441DC1" w:rsidRDefault="00441DC1" w:rsidP="00441DC1">
      <w:pPr>
        <w:autoSpaceDE w:val="0"/>
        <w:autoSpaceDN w:val="0"/>
        <w:adjustRightInd w:val="0"/>
        <w:rPr>
          <w:rFonts w:cs="Arial"/>
          <w:bCs/>
        </w:rPr>
      </w:pPr>
      <w:r w:rsidRPr="00441DC1">
        <w:rPr>
          <w:rFonts w:cs="Arial"/>
          <w:bCs/>
        </w:rPr>
        <w:t xml:space="preserve">        ACTION</w:t>
      </w:r>
    </w:p>
    <w:p w14:paraId="17F06FCC" w14:textId="77777777" w:rsidR="00441DC1" w:rsidRPr="00441DC1" w:rsidRDefault="00441DC1" w:rsidP="00441DC1">
      <w:pPr>
        <w:autoSpaceDE w:val="0"/>
        <w:autoSpaceDN w:val="0"/>
        <w:adjustRightInd w:val="0"/>
        <w:rPr>
          <w:rFonts w:cs="Arial"/>
          <w:bCs/>
        </w:rPr>
      </w:pPr>
      <w:r w:rsidRPr="00441DC1">
        <w:rPr>
          <w:rFonts w:cs="Arial"/>
          <w:bCs/>
        </w:rPr>
        <w:t xml:space="preserve">    );</w:t>
      </w:r>
    </w:p>
    <w:p w14:paraId="7DFDB0C9" w14:textId="77777777" w:rsidR="00441DC1" w:rsidRPr="00441DC1" w:rsidRDefault="00441DC1" w:rsidP="00441DC1">
      <w:pPr>
        <w:autoSpaceDE w:val="0"/>
        <w:autoSpaceDN w:val="0"/>
        <w:adjustRightInd w:val="0"/>
        <w:rPr>
          <w:rFonts w:cs="Arial"/>
          <w:bCs/>
        </w:rPr>
      </w:pPr>
    </w:p>
    <w:p w14:paraId="0873FA65" w14:textId="77777777" w:rsidR="00441DC1" w:rsidRPr="00441DC1" w:rsidRDefault="00441DC1" w:rsidP="00441DC1">
      <w:pPr>
        <w:autoSpaceDE w:val="0"/>
        <w:autoSpaceDN w:val="0"/>
        <w:adjustRightInd w:val="0"/>
        <w:rPr>
          <w:rFonts w:cs="Arial"/>
          <w:bCs/>
        </w:rPr>
      </w:pPr>
      <w:r w:rsidRPr="00441DC1">
        <w:rPr>
          <w:rFonts w:cs="Arial"/>
          <w:bCs/>
        </w:rPr>
        <w:t xml:space="preserve">    initial begin</w:t>
      </w:r>
    </w:p>
    <w:p w14:paraId="6459B368" w14:textId="77777777" w:rsidR="00441DC1" w:rsidRPr="00441DC1" w:rsidRDefault="00441DC1" w:rsidP="00441DC1">
      <w:pPr>
        <w:autoSpaceDE w:val="0"/>
        <w:autoSpaceDN w:val="0"/>
        <w:adjustRightInd w:val="0"/>
        <w:rPr>
          <w:rFonts w:cs="Arial"/>
          <w:bCs/>
        </w:rPr>
      </w:pPr>
    </w:p>
    <w:p w14:paraId="604477E4" w14:textId="77777777" w:rsidR="00441DC1" w:rsidRPr="00441DC1" w:rsidRDefault="00441DC1" w:rsidP="00441DC1">
      <w:pPr>
        <w:autoSpaceDE w:val="0"/>
        <w:autoSpaceDN w:val="0"/>
        <w:adjustRightInd w:val="0"/>
        <w:rPr>
          <w:rFonts w:cs="Arial"/>
          <w:bCs/>
        </w:rPr>
      </w:pPr>
      <w:r w:rsidRPr="00441DC1">
        <w:rPr>
          <w:rFonts w:cs="Arial"/>
          <w:bCs/>
        </w:rPr>
        <w:t xml:space="preserve">    // initialize the inputs</w:t>
      </w:r>
    </w:p>
    <w:p w14:paraId="3DB8613C" w14:textId="77777777" w:rsidR="00441DC1" w:rsidRPr="00441DC1" w:rsidRDefault="00441DC1" w:rsidP="00441DC1">
      <w:pPr>
        <w:autoSpaceDE w:val="0"/>
        <w:autoSpaceDN w:val="0"/>
        <w:adjustRightInd w:val="0"/>
        <w:rPr>
          <w:rFonts w:cs="Arial"/>
          <w:bCs/>
        </w:rPr>
      </w:pPr>
    </w:p>
    <w:p w14:paraId="65771ADA" w14:textId="77777777" w:rsidR="00441DC1" w:rsidRPr="00441DC1" w:rsidRDefault="00441DC1" w:rsidP="00441DC1">
      <w:pPr>
        <w:autoSpaceDE w:val="0"/>
        <w:autoSpaceDN w:val="0"/>
        <w:adjustRightInd w:val="0"/>
        <w:rPr>
          <w:rFonts w:cs="Arial"/>
          <w:bCs/>
        </w:rPr>
      </w:pPr>
      <w:r w:rsidRPr="00441DC1">
        <w:rPr>
          <w:rFonts w:cs="Arial"/>
          <w:bCs/>
        </w:rPr>
        <w:t xml:space="preserve">    ONOFF      = 2'b00;</w:t>
      </w:r>
    </w:p>
    <w:p w14:paraId="254E1828" w14:textId="77777777" w:rsidR="00441DC1" w:rsidRPr="00441DC1" w:rsidRDefault="00441DC1" w:rsidP="00441DC1">
      <w:pPr>
        <w:autoSpaceDE w:val="0"/>
        <w:autoSpaceDN w:val="0"/>
        <w:adjustRightInd w:val="0"/>
        <w:rPr>
          <w:rFonts w:cs="Arial"/>
          <w:bCs/>
        </w:rPr>
      </w:pPr>
      <w:r w:rsidRPr="00441DC1">
        <w:rPr>
          <w:rFonts w:cs="Arial"/>
          <w:bCs/>
        </w:rPr>
        <w:t xml:space="preserve">    LCN_0      = 8'b0;</w:t>
      </w:r>
    </w:p>
    <w:p w14:paraId="40016CC8" w14:textId="77777777" w:rsidR="00441DC1" w:rsidRPr="00441DC1" w:rsidRDefault="00441DC1" w:rsidP="00441DC1">
      <w:pPr>
        <w:autoSpaceDE w:val="0"/>
        <w:autoSpaceDN w:val="0"/>
        <w:adjustRightInd w:val="0"/>
        <w:rPr>
          <w:rFonts w:cs="Arial"/>
          <w:bCs/>
        </w:rPr>
      </w:pPr>
      <w:r w:rsidRPr="00441DC1">
        <w:rPr>
          <w:rFonts w:cs="Arial"/>
          <w:bCs/>
        </w:rPr>
        <w:t xml:space="preserve">    MTN_SENSOR = 4'b0;</w:t>
      </w:r>
    </w:p>
    <w:p w14:paraId="11B6FB9E" w14:textId="77777777" w:rsidR="00441DC1" w:rsidRPr="00441DC1" w:rsidRDefault="00441DC1" w:rsidP="00441DC1">
      <w:pPr>
        <w:autoSpaceDE w:val="0"/>
        <w:autoSpaceDN w:val="0"/>
        <w:adjustRightInd w:val="0"/>
        <w:rPr>
          <w:rFonts w:cs="Arial"/>
          <w:bCs/>
        </w:rPr>
      </w:pPr>
      <w:r w:rsidRPr="00441DC1">
        <w:rPr>
          <w:rFonts w:cs="Arial"/>
          <w:bCs/>
        </w:rPr>
        <w:t xml:space="preserve">    CMPS       = 4'b0;</w:t>
      </w:r>
    </w:p>
    <w:p w14:paraId="33DF9066" w14:textId="77777777" w:rsidR="00441DC1" w:rsidRPr="00441DC1" w:rsidRDefault="00441DC1" w:rsidP="00441DC1">
      <w:pPr>
        <w:autoSpaceDE w:val="0"/>
        <w:autoSpaceDN w:val="0"/>
        <w:adjustRightInd w:val="0"/>
        <w:rPr>
          <w:rFonts w:cs="Arial"/>
          <w:bCs/>
        </w:rPr>
      </w:pPr>
      <w:r w:rsidRPr="00441DC1">
        <w:rPr>
          <w:rFonts w:cs="Arial"/>
          <w:bCs/>
        </w:rPr>
        <w:t xml:space="preserve">    WLL        = 3'b0;</w:t>
      </w:r>
    </w:p>
    <w:p w14:paraId="22B37525" w14:textId="77777777" w:rsidR="00441DC1" w:rsidRPr="00441DC1" w:rsidRDefault="00441DC1" w:rsidP="00441DC1">
      <w:pPr>
        <w:autoSpaceDE w:val="0"/>
        <w:autoSpaceDN w:val="0"/>
        <w:adjustRightInd w:val="0"/>
        <w:rPr>
          <w:rFonts w:cs="Arial"/>
          <w:bCs/>
        </w:rPr>
      </w:pPr>
    </w:p>
    <w:p w14:paraId="59A1C8FB" w14:textId="77777777" w:rsidR="00441DC1" w:rsidRPr="00441DC1" w:rsidRDefault="00441DC1" w:rsidP="00441DC1">
      <w:pPr>
        <w:autoSpaceDE w:val="0"/>
        <w:autoSpaceDN w:val="0"/>
        <w:adjustRightInd w:val="0"/>
        <w:rPr>
          <w:rFonts w:cs="Arial"/>
          <w:bCs/>
        </w:rPr>
      </w:pPr>
      <w:r w:rsidRPr="00441DC1">
        <w:rPr>
          <w:rFonts w:cs="Arial"/>
          <w:bCs/>
        </w:rPr>
        <w:t xml:space="preserve">    #50</w:t>
      </w:r>
    </w:p>
    <w:p w14:paraId="2EA83C65" w14:textId="77777777" w:rsidR="00441DC1" w:rsidRPr="00441DC1" w:rsidRDefault="00441DC1" w:rsidP="00441DC1">
      <w:pPr>
        <w:autoSpaceDE w:val="0"/>
        <w:autoSpaceDN w:val="0"/>
        <w:adjustRightInd w:val="0"/>
        <w:rPr>
          <w:rFonts w:cs="Arial"/>
          <w:bCs/>
        </w:rPr>
      </w:pPr>
    </w:p>
    <w:p w14:paraId="0721C829" w14:textId="77777777" w:rsidR="00441DC1" w:rsidRPr="00441DC1" w:rsidRDefault="00441DC1" w:rsidP="00441DC1">
      <w:pPr>
        <w:autoSpaceDE w:val="0"/>
        <w:autoSpaceDN w:val="0"/>
        <w:adjustRightInd w:val="0"/>
        <w:rPr>
          <w:rFonts w:cs="Arial"/>
          <w:bCs/>
        </w:rPr>
      </w:pPr>
      <w:r w:rsidRPr="00441DC1">
        <w:rPr>
          <w:rFonts w:cs="Arial"/>
          <w:bCs/>
        </w:rPr>
        <w:t xml:space="preserve">    // start the robot</w:t>
      </w:r>
    </w:p>
    <w:p w14:paraId="36087BBA" w14:textId="77777777" w:rsidR="00441DC1" w:rsidRPr="00441DC1" w:rsidRDefault="00441DC1" w:rsidP="00441DC1">
      <w:pPr>
        <w:autoSpaceDE w:val="0"/>
        <w:autoSpaceDN w:val="0"/>
        <w:adjustRightInd w:val="0"/>
        <w:rPr>
          <w:rFonts w:cs="Arial"/>
          <w:bCs/>
        </w:rPr>
      </w:pPr>
      <w:r w:rsidRPr="00441DC1">
        <w:rPr>
          <w:rFonts w:cs="Arial"/>
          <w:bCs/>
        </w:rPr>
        <w:t xml:space="preserve">    ONOFF = 2'b01;</w:t>
      </w:r>
    </w:p>
    <w:p w14:paraId="7E7F5633" w14:textId="77777777" w:rsidR="00441DC1" w:rsidRPr="00441DC1" w:rsidRDefault="00441DC1" w:rsidP="00441DC1">
      <w:pPr>
        <w:autoSpaceDE w:val="0"/>
        <w:autoSpaceDN w:val="0"/>
        <w:adjustRightInd w:val="0"/>
        <w:rPr>
          <w:rFonts w:cs="Arial"/>
          <w:bCs/>
        </w:rPr>
      </w:pPr>
      <w:r w:rsidRPr="00441DC1">
        <w:rPr>
          <w:rFonts w:cs="Arial"/>
          <w:bCs/>
        </w:rPr>
        <w:t xml:space="preserve">    LCN_0  =  8'b0110_0000;</w:t>
      </w:r>
    </w:p>
    <w:p w14:paraId="761AD53D" w14:textId="77777777" w:rsidR="00441DC1" w:rsidRPr="00441DC1" w:rsidRDefault="00441DC1" w:rsidP="00441DC1">
      <w:pPr>
        <w:autoSpaceDE w:val="0"/>
        <w:autoSpaceDN w:val="0"/>
        <w:adjustRightInd w:val="0"/>
        <w:rPr>
          <w:rFonts w:cs="Arial"/>
          <w:bCs/>
        </w:rPr>
      </w:pPr>
      <w:r w:rsidRPr="00441DC1">
        <w:rPr>
          <w:rFonts w:cs="Arial"/>
          <w:bCs/>
        </w:rPr>
        <w:t xml:space="preserve">    MTN_SENSOR = 4'b0000;</w:t>
      </w:r>
    </w:p>
    <w:p w14:paraId="7E7388F5" w14:textId="77777777" w:rsidR="00441DC1" w:rsidRPr="00441DC1" w:rsidRDefault="00441DC1" w:rsidP="00441DC1">
      <w:pPr>
        <w:autoSpaceDE w:val="0"/>
        <w:autoSpaceDN w:val="0"/>
        <w:adjustRightInd w:val="0"/>
        <w:rPr>
          <w:rFonts w:cs="Arial"/>
          <w:bCs/>
        </w:rPr>
      </w:pPr>
      <w:r w:rsidRPr="00441DC1">
        <w:rPr>
          <w:rFonts w:cs="Arial"/>
          <w:bCs/>
        </w:rPr>
        <w:t xml:space="preserve">    CMPS = 4'b0000;</w:t>
      </w:r>
    </w:p>
    <w:p w14:paraId="315A0C53"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6697A697" w14:textId="77777777" w:rsidR="00441DC1" w:rsidRPr="00441DC1" w:rsidRDefault="00441DC1" w:rsidP="00441DC1">
      <w:pPr>
        <w:autoSpaceDE w:val="0"/>
        <w:autoSpaceDN w:val="0"/>
        <w:adjustRightInd w:val="0"/>
        <w:rPr>
          <w:rFonts w:cs="Arial"/>
          <w:bCs/>
        </w:rPr>
      </w:pPr>
    </w:p>
    <w:p w14:paraId="62DED1E9" w14:textId="77777777" w:rsidR="00441DC1" w:rsidRPr="00441DC1" w:rsidRDefault="00441DC1" w:rsidP="00441DC1">
      <w:pPr>
        <w:autoSpaceDE w:val="0"/>
        <w:autoSpaceDN w:val="0"/>
        <w:adjustRightInd w:val="0"/>
        <w:rPr>
          <w:rFonts w:cs="Arial"/>
          <w:bCs/>
        </w:rPr>
      </w:pPr>
      <w:r w:rsidRPr="00441DC1">
        <w:rPr>
          <w:rFonts w:cs="Arial"/>
          <w:bCs/>
        </w:rPr>
        <w:t xml:space="preserve">    //1</w:t>
      </w:r>
    </w:p>
    <w:p w14:paraId="1927B66E" w14:textId="77777777" w:rsidR="00441DC1" w:rsidRPr="00441DC1" w:rsidRDefault="00441DC1" w:rsidP="00441DC1">
      <w:pPr>
        <w:autoSpaceDE w:val="0"/>
        <w:autoSpaceDN w:val="0"/>
        <w:adjustRightInd w:val="0"/>
        <w:rPr>
          <w:rFonts w:cs="Arial"/>
          <w:bCs/>
        </w:rPr>
      </w:pPr>
      <w:r w:rsidRPr="00441DC1">
        <w:rPr>
          <w:rFonts w:cs="Arial"/>
          <w:bCs/>
        </w:rPr>
        <w:t xml:space="preserve">    #10 </w:t>
      </w:r>
    </w:p>
    <w:p w14:paraId="238E6B2F" w14:textId="77777777" w:rsidR="00441DC1" w:rsidRPr="00441DC1" w:rsidRDefault="00441DC1" w:rsidP="00441DC1">
      <w:pPr>
        <w:autoSpaceDE w:val="0"/>
        <w:autoSpaceDN w:val="0"/>
        <w:adjustRightInd w:val="0"/>
        <w:rPr>
          <w:rFonts w:cs="Arial"/>
          <w:bCs/>
        </w:rPr>
      </w:pPr>
      <w:r w:rsidRPr="00441DC1">
        <w:rPr>
          <w:rFonts w:cs="Arial"/>
          <w:bCs/>
        </w:rPr>
        <w:t xml:space="preserve">    ONOFF = 2'b00;</w:t>
      </w:r>
    </w:p>
    <w:p w14:paraId="29B2C005" w14:textId="77777777" w:rsidR="00441DC1" w:rsidRPr="00441DC1" w:rsidRDefault="00441DC1" w:rsidP="00441DC1">
      <w:pPr>
        <w:autoSpaceDE w:val="0"/>
        <w:autoSpaceDN w:val="0"/>
        <w:adjustRightInd w:val="0"/>
        <w:rPr>
          <w:rFonts w:cs="Arial"/>
          <w:bCs/>
        </w:rPr>
      </w:pPr>
    </w:p>
    <w:p w14:paraId="497D4068"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651C9F49" w14:textId="77777777" w:rsidR="00441DC1" w:rsidRPr="00441DC1" w:rsidRDefault="00441DC1" w:rsidP="00441DC1">
      <w:pPr>
        <w:autoSpaceDE w:val="0"/>
        <w:autoSpaceDN w:val="0"/>
        <w:adjustRightInd w:val="0"/>
        <w:rPr>
          <w:rFonts w:cs="Arial"/>
          <w:bCs/>
        </w:rPr>
      </w:pPr>
      <w:r w:rsidRPr="00441DC1">
        <w:rPr>
          <w:rFonts w:cs="Arial"/>
          <w:bCs/>
        </w:rPr>
        <w:t xml:space="preserve">    MTN_SENSOR = 4'b0001;</w:t>
      </w:r>
    </w:p>
    <w:p w14:paraId="161794A1"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21ADA78D"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1E019581" w14:textId="77777777" w:rsidR="00441DC1" w:rsidRPr="00441DC1" w:rsidRDefault="00441DC1" w:rsidP="00441DC1">
      <w:pPr>
        <w:autoSpaceDE w:val="0"/>
        <w:autoSpaceDN w:val="0"/>
        <w:adjustRightInd w:val="0"/>
        <w:rPr>
          <w:rFonts w:cs="Arial"/>
          <w:bCs/>
        </w:rPr>
      </w:pPr>
    </w:p>
    <w:p w14:paraId="3DD14211" w14:textId="77777777" w:rsidR="00441DC1" w:rsidRPr="00441DC1" w:rsidRDefault="00441DC1" w:rsidP="00441DC1">
      <w:pPr>
        <w:autoSpaceDE w:val="0"/>
        <w:autoSpaceDN w:val="0"/>
        <w:adjustRightInd w:val="0"/>
        <w:rPr>
          <w:rFonts w:cs="Arial"/>
          <w:bCs/>
        </w:rPr>
      </w:pPr>
      <w:r w:rsidRPr="00441DC1">
        <w:rPr>
          <w:rFonts w:cs="Arial"/>
          <w:bCs/>
        </w:rPr>
        <w:t xml:space="preserve">    //2</w:t>
      </w:r>
    </w:p>
    <w:p w14:paraId="1FE0559A"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7C40BD19"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5AA36536" w14:textId="77777777" w:rsidR="00441DC1" w:rsidRPr="00441DC1" w:rsidRDefault="00441DC1" w:rsidP="00441DC1">
      <w:pPr>
        <w:autoSpaceDE w:val="0"/>
        <w:autoSpaceDN w:val="0"/>
        <w:adjustRightInd w:val="0"/>
        <w:rPr>
          <w:rFonts w:cs="Arial"/>
          <w:bCs/>
        </w:rPr>
      </w:pPr>
    </w:p>
    <w:p w14:paraId="496EAFA5"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36551D6A" w14:textId="77777777" w:rsidR="00441DC1" w:rsidRPr="00441DC1" w:rsidRDefault="00441DC1" w:rsidP="00441DC1">
      <w:pPr>
        <w:autoSpaceDE w:val="0"/>
        <w:autoSpaceDN w:val="0"/>
        <w:adjustRightInd w:val="0"/>
        <w:rPr>
          <w:rFonts w:cs="Arial"/>
          <w:bCs/>
        </w:rPr>
      </w:pPr>
      <w:r w:rsidRPr="00441DC1">
        <w:rPr>
          <w:rFonts w:cs="Arial"/>
          <w:bCs/>
        </w:rPr>
        <w:t xml:space="preserve">    MTN_SENSOR = 4'b0100;</w:t>
      </w:r>
    </w:p>
    <w:p w14:paraId="7A56487E"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5B27F392" w14:textId="77777777" w:rsidR="00441DC1" w:rsidRPr="00441DC1" w:rsidRDefault="00441DC1" w:rsidP="00441DC1">
      <w:pPr>
        <w:autoSpaceDE w:val="0"/>
        <w:autoSpaceDN w:val="0"/>
        <w:adjustRightInd w:val="0"/>
        <w:rPr>
          <w:rFonts w:cs="Arial"/>
          <w:bCs/>
        </w:rPr>
      </w:pPr>
      <w:r w:rsidRPr="00441DC1">
        <w:rPr>
          <w:rFonts w:cs="Arial"/>
          <w:bCs/>
        </w:rPr>
        <w:t xml:space="preserve">    WLL = 3'b011;</w:t>
      </w:r>
    </w:p>
    <w:p w14:paraId="26B8142A" w14:textId="77777777" w:rsidR="00441DC1" w:rsidRPr="00441DC1" w:rsidRDefault="00441DC1" w:rsidP="00441DC1">
      <w:pPr>
        <w:autoSpaceDE w:val="0"/>
        <w:autoSpaceDN w:val="0"/>
        <w:adjustRightInd w:val="0"/>
        <w:rPr>
          <w:rFonts w:cs="Arial"/>
          <w:bCs/>
        </w:rPr>
      </w:pPr>
    </w:p>
    <w:p w14:paraId="7EEA46DA" w14:textId="77777777" w:rsidR="00441DC1" w:rsidRPr="00441DC1" w:rsidRDefault="00441DC1" w:rsidP="00441DC1">
      <w:pPr>
        <w:autoSpaceDE w:val="0"/>
        <w:autoSpaceDN w:val="0"/>
        <w:adjustRightInd w:val="0"/>
        <w:rPr>
          <w:rFonts w:cs="Arial"/>
          <w:bCs/>
        </w:rPr>
      </w:pPr>
      <w:r w:rsidRPr="00441DC1">
        <w:rPr>
          <w:rFonts w:cs="Arial"/>
          <w:bCs/>
        </w:rPr>
        <w:t xml:space="preserve">    //3</w:t>
      </w:r>
    </w:p>
    <w:p w14:paraId="7CAD10DA"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166C7E8C"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5B3F845E" w14:textId="77777777" w:rsidR="00441DC1" w:rsidRPr="00441DC1" w:rsidRDefault="00441DC1" w:rsidP="00441DC1">
      <w:pPr>
        <w:autoSpaceDE w:val="0"/>
        <w:autoSpaceDN w:val="0"/>
        <w:adjustRightInd w:val="0"/>
        <w:rPr>
          <w:rFonts w:cs="Arial"/>
          <w:bCs/>
        </w:rPr>
      </w:pPr>
    </w:p>
    <w:p w14:paraId="2EC5FD3D"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7C90E6FF" w14:textId="77777777" w:rsidR="00441DC1" w:rsidRPr="00441DC1" w:rsidRDefault="00441DC1" w:rsidP="00441DC1">
      <w:pPr>
        <w:autoSpaceDE w:val="0"/>
        <w:autoSpaceDN w:val="0"/>
        <w:adjustRightInd w:val="0"/>
        <w:rPr>
          <w:rFonts w:cs="Arial"/>
          <w:bCs/>
        </w:rPr>
      </w:pPr>
      <w:r w:rsidRPr="00441DC1">
        <w:rPr>
          <w:rFonts w:cs="Arial"/>
          <w:bCs/>
        </w:rPr>
        <w:t xml:space="preserve">    MTN_SENSOR = 4'b0001;</w:t>
      </w:r>
    </w:p>
    <w:p w14:paraId="5DFABCAC" w14:textId="77777777" w:rsidR="00441DC1" w:rsidRPr="00441DC1" w:rsidRDefault="00441DC1" w:rsidP="00441DC1">
      <w:pPr>
        <w:autoSpaceDE w:val="0"/>
        <w:autoSpaceDN w:val="0"/>
        <w:adjustRightInd w:val="0"/>
        <w:rPr>
          <w:rFonts w:cs="Arial"/>
          <w:bCs/>
        </w:rPr>
      </w:pPr>
      <w:r w:rsidRPr="00441DC1">
        <w:rPr>
          <w:rFonts w:cs="Arial"/>
          <w:bCs/>
        </w:rPr>
        <w:t xml:space="preserve">    CMPS = 4'b0001;</w:t>
      </w:r>
    </w:p>
    <w:p w14:paraId="7724EC05" w14:textId="77777777" w:rsidR="00441DC1" w:rsidRPr="00441DC1" w:rsidRDefault="00441DC1" w:rsidP="00441DC1">
      <w:pPr>
        <w:autoSpaceDE w:val="0"/>
        <w:autoSpaceDN w:val="0"/>
        <w:adjustRightInd w:val="0"/>
        <w:rPr>
          <w:rFonts w:cs="Arial"/>
          <w:bCs/>
        </w:rPr>
      </w:pPr>
      <w:r w:rsidRPr="00441DC1">
        <w:rPr>
          <w:rFonts w:cs="Arial"/>
          <w:bCs/>
        </w:rPr>
        <w:lastRenderedPageBreak/>
        <w:t xml:space="preserve">    WLL = 3'b101;</w:t>
      </w:r>
    </w:p>
    <w:p w14:paraId="5E7F7E57" w14:textId="77777777" w:rsidR="00441DC1" w:rsidRPr="00441DC1" w:rsidRDefault="00441DC1" w:rsidP="00441DC1">
      <w:pPr>
        <w:autoSpaceDE w:val="0"/>
        <w:autoSpaceDN w:val="0"/>
        <w:adjustRightInd w:val="0"/>
        <w:rPr>
          <w:rFonts w:cs="Arial"/>
          <w:bCs/>
        </w:rPr>
      </w:pPr>
    </w:p>
    <w:p w14:paraId="5C1EB9A1" w14:textId="77777777" w:rsidR="00441DC1" w:rsidRPr="00441DC1" w:rsidRDefault="00441DC1" w:rsidP="00441DC1">
      <w:pPr>
        <w:autoSpaceDE w:val="0"/>
        <w:autoSpaceDN w:val="0"/>
        <w:adjustRightInd w:val="0"/>
        <w:rPr>
          <w:rFonts w:cs="Arial"/>
          <w:bCs/>
        </w:rPr>
      </w:pPr>
      <w:r w:rsidRPr="00441DC1">
        <w:rPr>
          <w:rFonts w:cs="Arial"/>
          <w:bCs/>
        </w:rPr>
        <w:t xml:space="preserve">    //4</w:t>
      </w:r>
    </w:p>
    <w:p w14:paraId="21C43027"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7E7819C3"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6081469F" w14:textId="77777777" w:rsidR="00441DC1" w:rsidRPr="00441DC1" w:rsidRDefault="00441DC1" w:rsidP="00441DC1">
      <w:pPr>
        <w:autoSpaceDE w:val="0"/>
        <w:autoSpaceDN w:val="0"/>
        <w:adjustRightInd w:val="0"/>
        <w:rPr>
          <w:rFonts w:cs="Arial"/>
          <w:bCs/>
        </w:rPr>
      </w:pPr>
    </w:p>
    <w:p w14:paraId="5A7F3A78"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5DF2FF55" w14:textId="77777777" w:rsidR="00441DC1" w:rsidRPr="00441DC1" w:rsidRDefault="00441DC1" w:rsidP="00441DC1">
      <w:pPr>
        <w:autoSpaceDE w:val="0"/>
        <w:autoSpaceDN w:val="0"/>
        <w:adjustRightInd w:val="0"/>
        <w:rPr>
          <w:rFonts w:cs="Arial"/>
          <w:bCs/>
        </w:rPr>
      </w:pPr>
      <w:r w:rsidRPr="00441DC1">
        <w:rPr>
          <w:rFonts w:cs="Arial"/>
          <w:bCs/>
        </w:rPr>
        <w:t xml:space="preserve">    MTN_SENSOR = 4'b1000;</w:t>
      </w:r>
    </w:p>
    <w:p w14:paraId="4E3A55BE"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2EF82926"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014F6974" w14:textId="77777777" w:rsidR="00441DC1" w:rsidRPr="00441DC1" w:rsidRDefault="00441DC1" w:rsidP="00441DC1">
      <w:pPr>
        <w:autoSpaceDE w:val="0"/>
        <w:autoSpaceDN w:val="0"/>
        <w:adjustRightInd w:val="0"/>
        <w:rPr>
          <w:rFonts w:cs="Arial"/>
          <w:bCs/>
        </w:rPr>
      </w:pPr>
    </w:p>
    <w:p w14:paraId="5E8D4807" w14:textId="77777777" w:rsidR="00441DC1" w:rsidRPr="00441DC1" w:rsidRDefault="00441DC1" w:rsidP="00441DC1">
      <w:pPr>
        <w:autoSpaceDE w:val="0"/>
        <w:autoSpaceDN w:val="0"/>
        <w:adjustRightInd w:val="0"/>
        <w:rPr>
          <w:rFonts w:cs="Arial"/>
          <w:bCs/>
        </w:rPr>
      </w:pPr>
      <w:r w:rsidRPr="00441DC1">
        <w:rPr>
          <w:rFonts w:cs="Arial"/>
          <w:bCs/>
        </w:rPr>
        <w:t xml:space="preserve">    //5</w:t>
      </w:r>
    </w:p>
    <w:p w14:paraId="6D1119EB"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441C4ED2"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0D08B146" w14:textId="77777777" w:rsidR="00441DC1" w:rsidRPr="00441DC1" w:rsidRDefault="00441DC1" w:rsidP="00441DC1">
      <w:pPr>
        <w:autoSpaceDE w:val="0"/>
        <w:autoSpaceDN w:val="0"/>
        <w:adjustRightInd w:val="0"/>
        <w:rPr>
          <w:rFonts w:cs="Arial"/>
          <w:bCs/>
        </w:rPr>
      </w:pPr>
    </w:p>
    <w:p w14:paraId="21857BE2"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18EE6273" w14:textId="77777777" w:rsidR="00441DC1" w:rsidRPr="00441DC1" w:rsidRDefault="00441DC1" w:rsidP="00441DC1">
      <w:pPr>
        <w:autoSpaceDE w:val="0"/>
        <w:autoSpaceDN w:val="0"/>
        <w:adjustRightInd w:val="0"/>
        <w:rPr>
          <w:rFonts w:cs="Arial"/>
          <w:bCs/>
        </w:rPr>
      </w:pPr>
      <w:r w:rsidRPr="00441DC1">
        <w:rPr>
          <w:rFonts w:cs="Arial"/>
          <w:bCs/>
        </w:rPr>
        <w:t xml:space="preserve">    MTN_SENSOR = 4'b1000;</w:t>
      </w:r>
    </w:p>
    <w:p w14:paraId="0C4384FC"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15517BA9"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7201BA23" w14:textId="77777777" w:rsidR="00441DC1" w:rsidRPr="00441DC1" w:rsidRDefault="00441DC1" w:rsidP="00441DC1">
      <w:pPr>
        <w:autoSpaceDE w:val="0"/>
        <w:autoSpaceDN w:val="0"/>
        <w:adjustRightInd w:val="0"/>
        <w:rPr>
          <w:rFonts w:cs="Arial"/>
          <w:bCs/>
        </w:rPr>
      </w:pPr>
    </w:p>
    <w:p w14:paraId="474ED650" w14:textId="77777777" w:rsidR="00441DC1" w:rsidRPr="00441DC1" w:rsidRDefault="00441DC1" w:rsidP="00441DC1">
      <w:pPr>
        <w:autoSpaceDE w:val="0"/>
        <w:autoSpaceDN w:val="0"/>
        <w:adjustRightInd w:val="0"/>
        <w:rPr>
          <w:rFonts w:cs="Arial"/>
          <w:bCs/>
        </w:rPr>
      </w:pPr>
      <w:r w:rsidRPr="00441DC1">
        <w:rPr>
          <w:rFonts w:cs="Arial"/>
          <w:bCs/>
        </w:rPr>
        <w:t xml:space="preserve">    //6</w:t>
      </w:r>
    </w:p>
    <w:p w14:paraId="36808FCF"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7D19BC61"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5F5CE0AE" w14:textId="77777777" w:rsidR="00441DC1" w:rsidRPr="00441DC1" w:rsidRDefault="00441DC1" w:rsidP="00441DC1">
      <w:pPr>
        <w:autoSpaceDE w:val="0"/>
        <w:autoSpaceDN w:val="0"/>
        <w:adjustRightInd w:val="0"/>
        <w:rPr>
          <w:rFonts w:cs="Arial"/>
          <w:bCs/>
        </w:rPr>
      </w:pPr>
    </w:p>
    <w:p w14:paraId="09244E67"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50E07B11" w14:textId="77777777" w:rsidR="00441DC1" w:rsidRPr="00441DC1" w:rsidRDefault="00441DC1" w:rsidP="00441DC1">
      <w:pPr>
        <w:autoSpaceDE w:val="0"/>
        <w:autoSpaceDN w:val="0"/>
        <w:adjustRightInd w:val="0"/>
        <w:rPr>
          <w:rFonts w:cs="Arial"/>
          <w:bCs/>
        </w:rPr>
      </w:pPr>
      <w:r w:rsidRPr="00441DC1">
        <w:rPr>
          <w:rFonts w:cs="Arial"/>
          <w:bCs/>
        </w:rPr>
        <w:t xml:space="preserve">    MTN_SENSOR = 4'b0001;</w:t>
      </w:r>
    </w:p>
    <w:p w14:paraId="4EDE171D"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39298881"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096695F5" w14:textId="77777777" w:rsidR="00441DC1" w:rsidRPr="00441DC1" w:rsidRDefault="00441DC1" w:rsidP="00441DC1">
      <w:pPr>
        <w:autoSpaceDE w:val="0"/>
        <w:autoSpaceDN w:val="0"/>
        <w:adjustRightInd w:val="0"/>
        <w:rPr>
          <w:rFonts w:cs="Arial"/>
          <w:bCs/>
        </w:rPr>
      </w:pPr>
    </w:p>
    <w:p w14:paraId="3F938A5B" w14:textId="77777777" w:rsidR="00441DC1" w:rsidRPr="00441DC1" w:rsidRDefault="00441DC1" w:rsidP="00441DC1">
      <w:pPr>
        <w:autoSpaceDE w:val="0"/>
        <w:autoSpaceDN w:val="0"/>
        <w:adjustRightInd w:val="0"/>
        <w:rPr>
          <w:rFonts w:cs="Arial"/>
          <w:bCs/>
        </w:rPr>
      </w:pPr>
      <w:r w:rsidRPr="00441DC1">
        <w:rPr>
          <w:rFonts w:cs="Arial"/>
          <w:bCs/>
        </w:rPr>
        <w:t xml:space="preserve">    //7</w:t>
      </w:r>
    </w:p>
    <w:p w14:paraId="1A2FA14C"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304BAB17"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61EF59F6" w14:textId="77777777" w:rsidR="00441DC1" w:rsidRPr="00441DC1" w:rsidRDefault="00441DC1" w:rsidP="00441DC1">
      <w:pPr>
        <w:autoSpaceDE w:val="0"/>
        <w:autoSpaceDN w:val="0"/>
        <w:adjustRightInd w:val="0"/>
        <w:rPr>
          <w:rFonts w:cs="Arial"/>
          <w:bCs/>
        </w:rPr>
      </w:pPr>
    </w:p>
    <w:p w14:paraId="365B0C95"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5DFE7E47" w14:textId="77777777" w:rsidR="00441DC1" w:rsidRPr="00441DC1" w:rsidRDefault="00441DC1" w:rsidP="00441DC1">
      <w:pPr>
        <w:autoSpaceDE w:val="0"/>
        <w:autoSpaceDN w:val="0"/>
        <w:adjustRightInd w:val="0"/>
        <w:rPr>
          <w:rFonts w:cs="Arial"/>
          <w:bCs/>
        </w:rPr>
      </w:pPr>
      <w:r w:rsidRPr="00441DC1">
        <w:rPr>
          <w:rFonts w:cs="Arial"/>
          <w:bCs/>
        </w:rPr>
        <w:t xml:space="preserve">    MTN_SENSOR = 4'b0010;</w:t>
      </w:r>
    </w:p>
    <w:p w14:paraId="073F54F2"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23AA71A7" w14:textId="77777777" w:rsidR="00441DC1" w:rsidRPr="00441DC1" w:rsidRDefault="00441DC1" w:rsidP="00441DC1">
      <w:pPr>
        <w:autoSpaceDE w:val="0"/>
        <w:autoSpaceDN w:val="0"/>
        <w:adjustRightInd w:val="0"/>
        <w:rPr>
          <w:rFonts w:cs="Arial"/>
          <w:bCs/>
        </w:rPr>
      </w:pPr>
      <w:r w:rsidRPr="00441DC1">
        <w:rPr>
          <w:rFonts w:cs="Arial"/>
          <w:bCs/>
        </w:rPr>
        <w:t xml:space="preserve">    WLL = 3'b011;</w:t>
      </w:r>
    </w:p>
    <w:p w14:paraId="5CD6CDD0" w14:textId="77777777" w:rsidR="00441DC1" w:rsidRPr="00441DC1" w:rsidRDefault="00441DC1" w:rsidP="00441DC1">
      <w:pPr>
        <w:autoSpaceDE w:val="0"/>
        <w:autoSpaceDN w:val="0"/>
        <w:adjustRightInd w:val="0"/>
        <w:rPr>
          <w:rFonts w:cs="Arial"/>
          <w:bCs/>
        </w:rPr>
      </w:pPr>
    </w:p>
    <w:p w14:paraId="37A27C9B" w14:textId="77777777" w:rsidR="00441DC1" w:rsidRPr="00441DC1" w:rsidRDefault="00441DC1" w:rsidP="00441DC1">
      <w:pPr>
        <w:autoSpaceDE w:val="0"/>
        <w:autoSpaceDN w:val="0"/>
        <w:adjustRightInd w:val="0"/>
        <w:rPr>
          <w:rFonts w:cs="Arial"/>
          <w:bCs/>
        </w:rPr>
      </w:pPr>
      <w:r w:rsidRPr="00441DC1">
        <w:rPr>
          <w:rFonts w:cs="Arial"/>
          <w:bCs/>
        </w:rPr>
        <w:t xml:space="preserve">    //8</w:t>
      </w:r>
    </w:p>
    <w:p w14:paraId="6F930A31"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76FAE95E"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12D7A6D3" w14:textId="77777777" w:rsidR="00441DC1" w:rsidRPr="00441DC1" w:rsidRDefault="00441DC1" w:rsidP="00441DC1">
      <w:pPr>
        <w:autoSpaceDE w:val="0"/>
        <w:autoSpaceDN w:val="0"/>
        <w:adjustRightInd w:val="0"/>
        <w:rPr>
          <w:rFonts w:cs="Arial"/>
          <w:bCs/>
        </w:rPr>
      </w:pPr>
    </w:p>
    <w:p w14:paraId="7627A0E0"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6953A25D" w14:textId="77777777" w:rsidR="00441DC1" w:rsidRPr="00441DC1" w:rsidRDefault="00441DC1" w:rsidP="00441DC1">
      <w:pPr>
        <w:autoSpaceDE w:val="0"/>
        <w:autoSpaceDN w:val="0"/>
        <w:adjustRightInd w:val="0"/>
        <w:rPr>
          <w:rFonts w:cs="Arial"/>
          <w:bCs/>
        </w:rPr>
      </w:pPr>
      <w:r w:rsidRPr="00441DC1">
        <w:rPr>
          <w:rFonts w:cs="Arial"/>
          <w:bCs/>
        </w:rPr>
        <w:lastRenderedPageBreak/>
        <w:t xml:space="preserve">    MTN_SENSOR = 4'b0010;</w:t>
      </w:r>
    </w:p>
    <w:p w14:paraId="4888C6B1" w14:textId="77777777" w:rsidR="00441DC1" w:rsidRPr="00441DC1" w:rsidRDefault="00441DC1" w:rsidP="00441DC1">
      <w:pPr>
        <w:autoSpaceDE w:val="0"/>
        <w:autoSpaceDN w:val="0"/>
        <w:adjustRightInd w:val="0"/>
        <w:rPr>
          <w:rFonts w:cs="Arial"/>
          <w:bCs/>
        </w:rPr>
      </w:pPr>
      <w:r w:rsidRPr="00441DC1">
        <w:rPr>
          <w:rFonts w:cs="Arial"/>
          <w:bCs/>
        </w:rPr>
        <w:t xml:space="preserve">    CMPS = 4'b0001;</w:t>
      </w:r>
    </w:p>
    <w:p w14:paraId="423B4646"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7703BA53" w14:textId="77777777" w:rsidR="00441DC1" w:rsidRPr="00441DC1" w:rsidRDefault="00441DC1" w:rsidP="00441DC1">
      <w:pPr>
        <w:autoSpaceDE w:val="0"/>
        <w:autoSpaceDN w:val="0"/>
        <w:adjustRightInd w:val="0"/>
        <w:rPr>
          <w:rFonts w:cs="Arial"/>
          <w:bCs/>
        </w:rPr>
      </w:pPr>
    </w:p>
    <w:p w14:paraId="65100C9E" w14:textId="77777777" w:rsidR="00441DC1" w:rsidRPr="00441DC1" w:rsidRDefault="00441DC1" w:rsidP="00441DC1">
      <w:pPr>
        <w:autoSpaceDE w:val="0"/>
        <w:autoSpaceDN w:val="0"/>
        <w:adjustRightInd w:val="0"/>
        <w:rPr>
          <w:rFonts w:cs="Arial"/>
          <w:bCs/>
        </w:rPr>
      </w:pPr>
      <w:r w:rsidRPr="00441DC1">
        <w:rPr>
          <w:rFonts w:cs="Arial"/>
          <w:bCs/>
        </w:rPr>
        <w:t xml:space="preserve">    //9</w:t>
      </w:r>
    </w:p>
    <w:p w14:paraId="33C0FD04"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0DB74059"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4A2C4B28" w14:textId="77777777" w:rsidR="00441DC1" w:rsidRPr="00441DC1" w:rsidRDefault="00441DC1" w:rsidP="00441DC1">
      <w:pPr>
        <w:autoSpaceDE w:val="0"/>
        <w:autoSpaceDN w:val="0"/>
        <w:adjustRightInd w:val="0"/>
        <w:rPr>
          <w:rFonts w:cs="Arial"/>
          <w:bCs/>
        </w:rPr>
      </w:pPr>
    </w:p>
    <w:p w14:paraId="204C198C"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227CC56F" w14:textId="77777777" w:rsidR="00441DC1" w:rsidRPr="00441DC1" w:rsidRDefault="00441DC1" w:rsidP="00441DC1">
      <w:pPr>
        <w:autoSpaceDE w:val="0"/>
        <w:autoSpaceDN w:val="0"/>
        <w:adjustRightInd w:val="0"/>
        <w:rPr>
          <w:rFonts w:cs="Arial"/>
          <w:bCs/>
        </w:rPr>
      </w:pPr>
      <w:r w:rsidRPr="00441DC1">
        <w:rPr>
          <w:rFonts w:cs="Arial"/>
          <w:bCs/>
        </w:rPr>
        <w:t xml:space="preserve">    MTN_SENSOR = 4'b0010;</w:t>
      </w:r>
    </w:p>
    <w:p w14:paraId="27AF084B" w14:textId="77777777" w:rsidR="00441DC1" w:rsidRPr="00441DC1" w:rsidRDefault="00441DC1" w:rsidP="00441DC1">
      <w:pPr>
        <w:autoSpaceDE w:val="0"/>
        <w:autoSpaceDN w:val="0"/>
        <w:adjustRightInd w:val="0"/>
        <w:rPr>
          <w:rFonts w:cs="Arial"/>
          <w:bCs/>
        </w:rPr>
      </w:pPr>
      <w:r w:rsidRPr="00441DC1">
        <w:rPr>
          <w:rFonts w:cs="Arial"/>
          <w:bCs/>
        </w:rPr>
        <w:t xml:space="preserve">    CMPS = 4'b0001;</w:t>
      </w:r>
    </w:p>
    <w:p w14:paraId="00DDFE57" w14:textId="77777777" w:rsidR="00441DC1" w:rsidRPr="00441DC1" w:rsidRDefault="00441DC1" w:rsidP="00441DC1">
      <w:pPr>
        <w:autoSpaceDE w:val="0"/>
        <w:autoSpaceDN w:val="0"/>
        <w:adjustRightInd w:val="0"/>
        <w:rPr>
          <w:rFonts w:cs="Arial"/>
          <w:bCs/>
        </w:rPr>
      </w:pPr>
      <w:r w:rsidRPr="00441DC1">
        <w:rPr>
          <w:rFonts w:cs="Arial"/>
          <w:bCs/>
        </w:rPr>
        <w:t xml:space="preserve">    WLL = 3'b011;</w:t>
      </w:r>
    </w:p>
    <w:p w14:paraId="5F7301F5" w14:textId="77777777" w:rsidR="00441DC1" w:rsidRPr="00441DC1" w:rsidRDefault="00441DC1" w:rsidP="00441DC1">
      <w:pPr>
        <w:autoSpaceDE w:val="0"/>
        <w:autoSpaceDN w:val="0"/>
        <w:adjustRightInd w:val="0"/>
        <w:rPr>
          <w:rFonts w:cs="Arial"/>
          <w:bCs/>
        </w:rPr>
      </w:pPr>
    </w:p>
    <w:p w14:paraId="5A1EF03E"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6FF35077"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6462CC2E"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3D3FF0BB" w14:textId="77777777" w:rsidR="00441DC1" w:rsidRPr="00441DC1" w:rsidRDefault="00441DC1" w:rsidP="00441DC1">
      <w:pPr>
        <w:autoSpaceDE w:val="0"/>
        <w:autoSpaceDN w:val="0"/>
        <w:adjustRightInd w:val="0"/>
        <w:rPr>
          <w:rFonts w:cs="Arial"/>
          <w:bCs/>
        </w:rPr>
      </w:pPr>
    </w:p>
    <w:p w14:paraId="5902FE9D"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62EEAE37" w14:textId="77777777" w:rsidR="00441DC1" w:rsidRPr="00441DC1" w:rsidRDefault="00441DC1" w:rsidP="00441DC1">
      <w:pPr>
        <w:autoSpaceDE w:val="0"/>
        <w:autoSpaceDN w:val="0"/>
        <w:adjustRightInd w:val="0"/>
        <w:rPr>
          <w:rFonts w:cs="Arial"/>
          <w:bCs/>
        </w:rPr>
      </w:pPr>
      <w:r w:rsidRPr="00441DC1">
        <w:rPr>
          <w:rFonts w:cs="Arial"/>
          <w:bCs/>
        </w:rPr>
        <w:t xml:space="preserve">    MTN_SENSOR = 4'b0100;</w:t>
      </w:r>
    </w:p>
    <w:p w14:paraId="799E645F" w14:textId="77777777" w:rsidR="00441DC1" w:rsidRPr="00441DC1" w:rsidRDefault="00441DC1" w:rsidP="00441DC1">
      <w:pPr>
        <w:autoSpaceDE w:val="0"/>
        <w:autoSpaceDN w:val="0"/>
        <w:adjustRightInd w:val="0"/>
        <w:rPr>
          <w:rFonts w:cs="Arial"/>
          <w:bCs/>
        </w:rPr>
      </w:pPr>
      <w:r w:rsidRPr="00441DC1">
        <w:rPr>
          <w:rFonts w:cs="Arial"/>
          <w:bCs/>
        </w:rPr>
        <w:t xml:space="preserve">    CMPS = 4'b0010;</w:t>
      </w:r>
    </w:p>
    <w:p w14:paraId="4C7D7C09" w14:textId="77777777" w:rsidR="00441DC1" w:rsidRPr="00441DC1" w:rsidRDefault="00441DC1" w:rsidP="00441DC1">
      <w:pPr>
        <w:autoSpaceDE w:val="0"/>
        <w:autoSpaceDN w:val="0"/>
        <w:adjustRightInd w:val="0"/>
        <w:rPr>
          <w:rFonts w:cs="Arial"/>
          <w:bCs/>
        </w:rPr>
      </w:pPr>
      <w:r w:rsidRPr="00441DC1">
        <w:rPr>
          <w:rFonts w:cs="Arial"/>
          <w:bCs/>
        </w:rPr>
        <w:t xml:space="preserve">    WLL = 3'b101;</w:t>
      </w:r>
    </w:p>
    <w:p w14:paraId="050C31ED" w14:textId="77777777" w:rsidR="00441DC1" w:rsidRPr="00441DC1" w:rsidRDefault="00441DC1" w:rsidP="00441DC1">
      <w:pPr>
        <w:autoSpaceDE w:val="0"/>
        <w:autoSpaceDN w:val="0"/>
        <w:adjustRightInd w:val="0"/>
        <w:rPr>
          <w:rFonts w:cs="Arial"/>
          <w:bCs/>
        </w:rPr>
      </w:pPr>
    </w:p>
    <w:p w14:paraId="3FE3FD9B" w14:textId="77777777" w:rsidR="00441DC1" w:rsidRPr="00441DC1" w:rsidRDefault="00441DC1" w:rsidP="00441DC1">
      <w:pPr>
        <w:autoSpaceDE w:val="0"/>
        <w:autoSpaceDN w:val="0"/>
        <w:adjustRightInd w:val="0"/>
        <w:rPr>
          <w:rFonts w:cs="Arial"/>
          <w:bCs/>
        </w:rPr>
      </w:pPr>
      <w:r w:rsidRPr="00441DC1">
        <w:rPr>
          <w:rFonts w:cs="Arial"/>
          <w:bCs/>
        </w:rPr>
        <w:t xml:space="preserve">    //11</w:t>
      </w:r>
    </w:p>
    <w:p w14:paraId="2884F91A"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10553377"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2FA4079E" w14:textId="77777777" w:rsidR="00441DC1" w:rsidRPr="00441DC1" w:rsidRDefault="00441DC1" w:rsidP="00441DC1">
      <w:pPr>
        <w:autoSpaceDE w:val="0"/>
        <w:autoSpaceDN w:val="0"/>
        <w:adjustRightInd w:val="0"/>
        <w:rPr>
          <w:rFonts w:cs="Arial"/>
          <w:bCs/>
        </w:rPr>
      </w:pPr>
    </w:p>
    <w:p w14:paraId="42C4F265"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1893D6CC" w14:textId="77777777" w:rsidR="00441DC1" w:rsidRPr="00441DC1" w:rsidRDefault="00441DC1" w:rsidP="00441DC1">
      <w:pPr>
        <w:autoSpaceDE w:val="0"/>
        <w:autoSpaceDN w:val="0"/>
        <w:adjustRightInd w:val="0"/>
        <w:rPr>
          <w:rFonts w:cs="Arial"/>
          <w:bCs/>
        </w:rPr>
      </w:pPr>
      <w:r w:rsidRPr="00441DC1">
        <w:rPr>
          <w:rFonts w:cs="Arial"/>
          <w:bCs/>
        </w:rPr>
        <w:t xml:space="preserve">    MTN_SENSOR = 4'b0001;</w:t>
      </w:r>
    </w:p>
    <w:p w14:paraId="7AA41C3C" w14:textId="77777777" w:rsidR="00441DC1" w:rsidRPr="00441DC1" w:rsidRDefault="00441DC1" w:rsidP="00441DC1">
      <w:pPr>
        <w:autoSpaceDE w:val="0"/>
        <w:autoSpaceDN w:val="0"/>
        <w:adjustRightInd w:val="0"/>
        <w:rPr>
          <w:rFonts w:cs="Arial"/>
          <w:bCs/>
        </w:rPr>
      </w:pPr>
      <w:r w:rsidRPr="00441DC1">
        <w:rPr>
          <w:rFonts w:cs="Arial"/>
          <w:bCs/>
        </w:rPr>
        <w:t xml:space="preserve">    CMPS = 4'b0001;</w:t>
      </w:r>
    </w:p>
    <w:p w14:paraId="04DC189F"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0AA931C1" w14:textId="77777777" w:rsidR="00441DC1" w:rsidRPr="00441DC1" w:rsidRDefault="00441DC1" w:rsidP="00441DC1">
      <w:pPr>
        <w:autoSpaceDE w:val="0"/>
        <w:autoSpaceDN w:val="0"/>
        <w:adjustRightInd w:val="0"/>
        <w:rPr>
          <w:rFonts w:cs="Arial"/>
          <w:bCs/>
        </w:rPr>
      </w:pPr>
    </w:p>
    <w:p w14:paraId="17E6701D" w14:textId="77777777" w:rsidR="00441DC1" w:rsidRPr="00441DC1" w:rsidRDefault="00441DC1" w:rsidP="00441DC1">
      <w:pPr>
        <w:autoSpaceDE w:val="0"/>
        <w:autoSpaceDN w:val="0"/>
        <w:adjustRightInd w:val="0"/>
        <w:rPr>
          <w:rFonts w:cs="Arial"/>
          <w:bCs/>
        </w:rPr>
      </w:pPr>
      <w:r w:rsidRPr="00441DC1">
        <w:rPr>
          <w:rFonts w:cs="Arial"/>
          <w:bCs/>
        </w:rPr>
        <w:t xml:space="preserve">    //12</w:t>
      </w:r>
    </w:p>
    <w:p w14:paraId="7E67C872"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6E81BB4B"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01FB0C15" w14:textId="77777777" w:rsidR="00441DC1" w:rsidRPr="00441DC1" w:rsidRDefault="00441DC1" w:rsidP="00441DC1">
      <w:pPr>
        <w:autoSpaceDE w:val="0"/>
        <w:autoSpaceDN w:val="0"/>
        <w:adjustRightInd w:val="0"/>
        <w:rPr>
          <w:rFonts w:cs="Arial"/>
          <w:bCs/>
        </w:rPr>
      </w:pPr>
    </w:p>
    <w:p w14:paraId="170B4165"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25D88946" w14:textId="77777777" w:rsidR="00441DC1" w:rsidRPr="00441DC1" w:rsidRDefault="00441DC1" w:rsidP="00441DC1">
      <w:pPr>
        <w:autoSpaceDE w:val="0"/>
        <w:autoSpaceDN w:val="0"/>
        <w:adjustRightInd w:val="0"/>
        <w:rPr>
          <w:rFonts w:cs="Arial"/>
          <w:bCs/>
        </w:rPr>
      </w:pPr>
      <w:r w:rsidRPr="00441DC1">
        <w:rPr>
          <w:rFonts w:cs="Arial"/>
          <w:bCs/>
        </w:rPr>
        <w:t xml:space="preserve">    MTN_SENSOR = 4'b1000;</w:t>
      </w:r>
    </w:p>
    <w:p w14:paraId="7F171B24" w14:textId="77777777" w:rsidR="00441DC1" w:rsidRPr="00441DC1" w:rsidRDefault="00441DC1" w:rsidP="00441DC1">
      <w:pPr>
        <w:autoSpaceDE w:val="0"/>
        <w:autoSpaceDN w:val="0"/>
        <w:adjustRightInd w:val="0"/>
        <w:rPr>
          <w:rFonts w:cs="Arial"/>
          <w:bCs/>
        </w:rPr>
      </w:pPr>
      <w:r w:rsidRPr="00441DC1">
        <w:rPr>
          <w:rFonts w:cs="Arial"/>
          <w:bCs/>
        </w:rPr>
        <w:t xml:space="preserve">    CMPS = 4'b0001;</w:t>
      </w:r>
    </w:p>
    <w:p w14:paraId="347936AE" w14:textId="77777777" w:rsidR="00441DC1" w:rsidRPr="00441DC1" w:rsidRDefault="00441DC1" w:rsidP="00441DC1">
      <w:pPr>
        <w:autoSpaceDE w:val="0"/>
        <w:autoSpaceDN w:val="0"/>
        <w:adjustRightInd w:val="0"/>
        <w:rPr>
          <w:rFonts w:cs="Arial"/>
          <w:bCs/>
        </w:rPr>
      </w:pPr>
      <w:r w:rsidRPr="00441DC1">
        <w:rPr>
          <w:rFonts w:cs="Arial"/>
          <w:bCs/>
        </w:rPr>
        <w:t xml:space="preserve">    WLL = 3'b101;</w:t>
      </w:r>
    </w:p>
    <w:p w14:paraId="29337BC4" w14:textId="77777777" w:rsidR="00441DC1" w:rsidRPr="00441DC1" w:rsidRDefault="00441DC1" w:rsidP="00441DC1">
      <w:pPr>
        <w:autoSpaceDE w:val="0"/>
        <w:autoSpaceDN w:val="0"/>
        <w:adjustRightInd w:val="0"/>
        <w:rPr>
          <w:rFonts w:cs="Arial"/>
          <w:bCs/>
        </w:rPr>
      </w:pPr>
    </w:p>
    <w:p w14:paraId="371FDDC7" w14:textId="77777777" w:rsidR="00441DC1" w:rsidRPr="00441DC1" w:rsidRDefault="00441DC1" w:rsidP="00441DC1">
      <w:pPr>
        <w:autoSpaceDE w:val="0"/>
        <w:autoSpaceDN w:val="0"/>
        <w:adjustRightInd w:val="0"/>
        <w:rPr>
          <w:rFonts w:cs="Arial"/>
          <w:bCs/>
        </w:rPr>
      </w:pPr>
      <w:r w:rsidRPr="00441DC1">
        <w:rPr>
          <w:rFonts w:cs="Arial"/>
          <w:bCs/>
        </w:rPr>
        <w:t xml:space="preserve">    //13</w:t>
      </w:r>
    </w:p>
    <w:p w14:paraId="5C8BF162"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7FB8317C"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584F7009" w14:textId="77777777" w:rsidR="00441DC1" w:rsidRPr="00441DC1" w:rsidRDefault="00441DC1" w:rsidP="00441DC1">
      <w:pPr>
        <w:autoSpaceDE w:val="0"/>
        <w:autoSpaceDN w:val="0"/>
        <w:adjustRightInd w:val="0"/>
        <w:rPr>
          <w:rFonts w:cs="Arial"/>
          <w:bCs/>
        </w:rPr>
      </w:pPr>
    </w:p>
    <w:p w14:paraId="7A89EB33"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1810ECE1" w14:textId="77777777" w:rsidR="00441DC1" w:rsidRPr="00441DC1" w:rsidRDefault="00441DC1" w:rsidP="00441DC1">
      <w:pPr>
        <w:autoSpaceDE w:val="0"/>
        <w:autoSpaceDN w:val="0"/>
        <w:adjustRightInd w:val="0"/>
        <w:rPr>
          <w:rFonts w:cs="Arial"/>
          <w:bCs/>
        </w:rPr>
      </w:pPr>
      <w:r w:rsidRPr="00441DC1">
        <w:rPr>
          <w:rFonts w:cs="Arial"/>
          <w:bCs/>
        </w:rPr>
        <w:t xml:space="preserve">    MTN_SENSOR = 4'b0001;</w:t>
      </w:r>
    </w:p>
    <w:p w14:paraId="5C5C3633"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589820C9"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5F2EAC30" w14:textId="77777777" w:rsidR="00441DC1" w:rsidRPr="00441DC1" w:rsidRDefault="00441DC1" w:rsidP="00441DC1">
      <w:pPr>
        <w:autoSpaceDE w:val="0"/>
        <w:autoSpaceDN w:val="0"/>
        <w:adjustRightInd w:val="0"/>
        <w:rPr>
          <w:rFonts w:cs="Arial"/>
          <w:bCs/>
        </w:rPr>
      </w:pPr>
    </w:p>
    <w:p w14:paraId="1C90A03B" w14:textId="77777777" w:rsidR="00441DC1" w:rsidRPr="00441DC1" w:rsidRDefault="00441DC1" w:rsidP="00441DC1">
      <w:pPr>
        <w:autoSpaceDE w:val="0"/>
        <w:autoSpaceDN w:val="0"/>
        <w:adjustRightInd w:val="0"/>
        <w:rPr>
          <w:rFonts w:cs="Arial"/>
          <w:bCs/>
        </w:rPr>
      </w:pPr>
      <w:r w:rsidRPr="00441DC1">
        <w:rPr>
          <w:rFonts w:cs="Arial"/>
          <w:bCs/>
        </w:rPr>
        <w:t xml:space="preserve">    //14</w:t>
      </w:r>
    </w:p>
    <w:p w14:paraId="735FB566"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39BEEC36"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6C78ABA8" w14:textId="77777777" w:rsidR="00441DC1" w:rsidRPr="00441DC1" w:rsidRDefault="00441DC1" w:rsidP="00441DC1">
      <w:pPr>
        <w:autoSpaceDE w:val="0"/>
        <w:autoSpaceDN w:val="0"/>
        <w:adjustRightInd w:val="0"/>
        <w:rPr>
          <w:rFonts w:cs="Arial"/>
          <w:bCs/>
        </w:rPr>
      </w:pPr>
    </w:p>
    <w:p w14:paraId="6C5E3647"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75553182" w14:textId="77777777" w:rsidR="00441DC1" w:rsidRPr="00441DC1" w:rsidRDefault="00441DC1" w:rsidP="00441DC1">
      <w:pPr>
        <w:autoSpaceDE w:val="0"/>
        <w:autoSpaceDN w:val="0"/>
        <w:adjustRightInd w:val="0"/>
        <w:rPr>
          <w:rFonts w:cs="Arial"/>
          <w:bCs/>
        </w:rPr>
      </w:pPr>
      <w:r w:rsidRPr="00441DC1">
        <w:rPr>
          <w:rFonts w:cs="Arial"/>
          <w:bCs/>
        </w:rPr>
        <w:t xml:space="preserve">    MTN_SENSOR = 4'b0100;</w:t>
      </w:r>
    </w:p>
    <w:p w14:paraId="605941D5"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5B3F8116"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2E481ABC" w14:textId="77777777" w:rsidR="00441DC1" w:rsidRPr="00441DC1" w:rsidRDefault="00441DC1" w:rsidP="00441DC1">
      <w:pPr>
        <w:autoSpaceDE w:val="0"/>
        <w:autoSpaceDN w:val="0"/>
        <w:adjustRightInd w:val="0"/>
        <w:rPr>
          <w:rFonts w:cs="Arial"/>
          <w:bCs/>
        </w:rPr>
      </w:pPr>
    </w:p>
    <w:p w14:paraId="1F366DCC" w14:textId="77777777" w:rsidR="00441DC1" w:rsidRPr="00441DC1" w:rsidRDefault="00441DC1" w:rsidP="00441DC1">
      <w:pPr>
        <w:autoSpaceDE w:val="0"/>
        <w:autoSpaceDN w:val="0"/>
        <w:adjustRightInd w:val="0"/>
        <w:rPr>
          <w:rFonts w:cs="Arial"/>
          <w:bCs/>
        </w:rPr>
      </w:pPr>
      <w:r w:rsidRPr="00441DC1">
        <w:rPr>
          <w:rFonts w:cs="Arial"/>
          <w:bCs/>
        </w:rPr>
        <w:t xml:space="preserve">    //15 the end</w:t>
      </w:r>
    </w:p>
    <w:p w14:paraId="061EFA3D"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6D72A271"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61CEB04D" w14:textId="77777777" w:rsidR="00441DC1" w:rsidRPr="00441DC1" w:rsidRDefault="00441DC1" w:rsidP="00441DC1">
      <w:pPr>
        <w:autoSpaceDE w:val="0"/>
        <w:autoSpaceDN w:val="0"/>
        <w:adjustRightInd w:val="0"/>
        <w:rPr>
          <w:rFonts w:cs="Arial"/>
          <w:bCs/>
        </w:rPr>
      </w:pPr>
    </w:p>
    <w:p w14:paraId="514E5F80" w14:textId="77777777" w:rsidR="00441DC1" w:rsidRPr="00441DC1" w:rsidRDefault="00441DC1" w:rsidP="00441DC1">
      <w:pPr>
        <w:autoSpaceDE w:val="0"/>
        <w:autoSpaceDN w:val="0"/>
        <w:adjustRightInd w:val="0"/>
        <w:rPr>
          <w:rFonts w:cs="Arial"/>
          <w:bCs/>
        </w:rPr>
      </w:pPr>
      <w:r w:rsidRPr="00441DC1">
        <w:rPr>
          <w:rFonts w:cs="Arial"/>
          <w:bCs/>
        </w:rPr>
        <w:t xml:space="preserve">    #40</w:t>
      </w:r>
    </w:p>
    <w:p w14:paraId="46B2900F" w14:textId="77777777" w:rsidR="00441DC1" w:rsidRPr="00441DC1" w:rsidRDefault="00441DC1" w:rsidP="00441DC1">
      <w:pPr>
        <w:autoSpaceDE w:val="0"/>
        <w:autoSpaceDN w:val="0"/>
        <w:adjustRightInd w:val="0"/>
        <w:rPr>
          <w:rFonts w:cs="Arial"/>
          <w:bCs/>
        </w:rPr>
      </w:pPr>
      <w:r w:rsidRPr="00441DC1">
        <w:rPr>
          <w:rFonts w:cs="Arial"/>
          <w:bCs/>
        </w:rPr>
        <w:t xml:space="preserve">    ONOFF = 2'b10;</w:t>
      </w:r>
    </w:p>
    <w:p w14:paraId="4B4D7221" w14:textId="77777777" w:rsidR="00441DC1" w:rsidRPr="00441DC1" w:rsidRDefault="00441DC1" w:rsidP="00441DC1">
      <w:pPr>
        <w:autoSpaceDE w:val="0"/>
        <w:autoSpaceDN w:val="0"/>
        <w:adjustRightInd w:val="0"/>
        <w:rPr>
          <w:rFonts w:cs="Arial"/>
          <w:bCs/>
        </w:rPr>
      </w:pPr>
      <w:r w:rsidRPr="00441DC1">
        <w:rPr>
          <w:rFonts w:cs="Arial"/>
          <w:bCs/>
        </w:rPr>
        <w:t xml:space="preserve">    MTN_SENSOR = 4'b0001;</w:t>
      </w:r>
    </w:p>
    <w:p w14:paraId="75203E4B" w14:textId="77777777" w:rsidR="00441DC1" w:rsidRPr="00441DC1" w:rsidRDefault="00441DC1" w:rsidP="00441DC1">
      <w:pPr>
        <w:autoSpaceDE w:val="0"/>
        <w:autoSpaceDN w:val="0"/>
        <w:adjustRightInd w:val="0"/>
        <w:rPr>
          <w:rFonts w:cs="Arial"/>
          <w:bCs/>
        </w:rPr>
      </w:pPr>
      <w:r w:rsidRPr="00441DC1">
        <w:rPr>
          <w:rFonts w:cs="Arial"/>
          <w:bCs/>
        </w:rPr>
        <w:t xml:space="preserve">    CMPS = 4'b1000;</w:t>
      </w:r>
    </w:p>
    <w:p w14:paraId="7102A912" w14:textId="77777777" w:rsidR="00441DC1" w:rsidRPr="00441DC1" w:rsidRDefault="00441DC1" w:rsidP="00441DC1">
      <w:pPr>
        <w:autoSpaceDE w:val="0"/>
        <w:autoSpaceDN w:val="0"/>
        <w:adjustRightInd w:val="0"/>
        <w:rPr>
          <w:rFonts w:cs="Arial"/>
          <w:bCs/>
        </w:rPr>
      </w:pPr>
      <w:r w:rsidRPr="00441DC1">
        <w:rPr>
          <w:rFonts w:cs="Arial"/>
          <w:bCs/>
        </w:rPr>
        <w:t xml:space="preserve">    WLL = 3'b110;</w:t>
      </w:r>
    </w:p>
    <w:p w14:paraId="0E1D120D" w14:textId="77777777" w:rsidR="00441DC1" w:rsidRPr="00441DC1" w:rsidRDefault="00441DC1" w:rsidP="00441DC1">
      <w:pPr>
        <w:autoSpaceDE w:val="0"/>
        <w:autoSpaceDN w:val="0"/>
        <w:adjustRightInd w:val="0"/>
        <w:rPr>
          <w:rFonts w:cs="Arial"/>
          <w:bCs/>
        </w:rPr>
      </w:pPr>
    </w:p>
    <w:p w14:paraId="0C4A2F9A"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1510E73D" w14:textId="77777777" w:rsidR="00441DC1" w:rsidRPr="00441DC1" w:rsidRDefault="00441DC1" w:rsidP="00441DC1">
      <w:pPr>
        <w:autoSpaceDE w:val="0"/>
        <w:autoSpaceDN w:val="0"/>
        <w:adjustRightInd w:val="0"/>
        <w:rPr>
          <w:rFonts w:cs="Arial"/>
          <w:bCs/>
        </w:rPr>
      </w:pPr>
      <w:r w:rsidRPr="00441DC1">
        <w:rPr>
          <w:rFonts w:cs="Arial"/>
          <w:bCs/>
        </w:rPr>
        <w:t xml:space="preserve">    ONOFF = 2'b00;</w:t>
      </w:r>
    </w:p>
    <w:p w14:paraId="4483BCCB" w14:textId="77777777" w:rsidR="00441DC1" w:rsidRPr="00441DC1" w:rsidRDefault="00441DC1" w:rsidP="00441DC1">
      <w:pPr>
        <w:autoSpaceDE w:val="0"/>
        <w:autoSpaceDN w:val="0"/>
        <w:adjustRightInd w:val="0"/>
        <w:rPr>
          <w:rFonts w:cs="Arial"/>
          <w:bCs/>
        </w:rPr>
      </w:pPr>
      <w:r w:rsidRPr="00441DC1">
        <w:rPr>
          <w:rFonts w:cs="Arial"/>
          <w:bCs/>
        </w:rPr>
        <w:t xml:space="preserve">    WLL = 3'b000;</w:t>
      </w:r>
    </w:p>
    <w:p w14:paraId="0CEE82FA" w14:textId="77777777" w:rsidR="00441DC1" w:rsidRPr="00441DC1" w:rsidRDefault="00441DC1" w:rsidP="00441DC1">
      <w:pPr>
        <w:autoSpaceDE w:val="0"/>
        <w:autoSpaceDN w:val="0"/>
        <w:adjustRightInd w:val="0"/>
        <w:rPr>
          <w:rFonts w:cs="Arial"/>
          <w:bCs/>
        </w:rPr>
      </w:pPr>
    </w:p>
    <w:p w14:paraId="35237262" w14:textId="77777777" w:rsidR="00441DC1" w:rsidRPr="00441DC1" w:rsidRDefault="00441DC1" w:rsidP="00441DC1">
      <w:pPr>
        <w:autoSpaceDE w:val="0"/>
        <w:autoSpaceDN w:val="0"/>
        <w:adjustRightInd w:val="0"/>
        <w:rPr>
          <w:rFonts w:cs="Arial"/>
          <w:bCs/>
        </w:rPr>
      </w:pPr>
      <w:r w:rsidRPr="00441DC1">
        <w:rPr>
          <w:rFonts w:cs="Arial"/>
          <w:bCs/>
        </w:rPr>
        <w:t xml:space="preserve">    #10</w:t>
      </w:r>
    </w:p>
    <w:p w14:paraId="2BE7F0F8" w14:textId="77777777" w:rsidR="00441DC1" w:rsidRPr="00441DC1" w:rsidRDefault="00441DC1" w:rsidP="00441DC1">
      <w:pPr>
        <w:autoSpaceDE w:val="0"/>
        <w:autoSpaceDN w:val="0"/>
        <w:adjustRightInd w:val="0"/>
        <w:rPr>
          <w:rFonts w:cs="Arial"/>
          <w:bCs/>
        </w:rPr>
      </w:pPr>
      <w:r w:rsidRPr="00441DC1">
        <w:rPr>
          <w:rFonts w:cs="Arial"/>
          <w:bCs/>
        </w:rPr>
        <w:t xml:space="preserve">    $stop;</w:t>
      </w:r>
    </w:p>
    <w:p w14:paraId="7C142BFD" w14:textId="77777777" w:rsidR="00441DC1" w:rsidRPr="00441DC1" w:rsidRDefault="00441DC1" w:rsidP="00441DC1">
      <w:pPr>
        <w:autoSpaceDE w:val="0"/>
        <w:autoSpaceDN w:val="0"/>
        <w:adjustRightInd w:val="0"/>
        <w:rPr>
          <w:rFonts w:cs="Arial"/>
          <w:bCs/>
        </w:rPr>
      </w:pPr>
    </w:p>
    <w:p w14:paraId="2F88C1C7" w14:textId="135398EE" w:rsidR="00441DC1" w:rsidRPr="00441DC1" w:rsidRDefault="00441DC1" w:rsidP="00441DC1">
      <w:pPr>
        <w:autoSpaceDE w:val="0"/>
        <w:autoSpaceDN w:val="0"/>
        <w:adjustRightInd w:val="0"/>
        <w:rPr>
          <w:rFonts w:cs="Arial"/>
          <w:bCs/>
        </w:rPr>
      </w:pPr>
      <w:r w:rsidRPr="00441DC1">
        <w:rPr>
          <w:rFonts w:cs="Arial"/>
          <w:bCs/>
        </w:rPr>
        <w:t xml:space="preserve">    end</w:t>
      </w:r>
    </w:p>
    <w:p w14:paraId="71A9594E" w14:textId="2C7EB0DB" w:rsidR="00441DC1" w:rsidRDefault="00441DC1" w:rsidP="00441DC1">
      <w:pPr>
        <w:autoSpaceDE w:val="0"/>
        <w:autoSpaceDN w:val="0"/>
        <w:adjustRightInd w:val="0"/>
        <w:rPr>
          <w:rFonts w:cs="Arial"/>
          <w:bCs/>
        </w:rPr>
      </w:pPr>
      <w:r w:rsidRPr="00441DC1">
        <w:rPr>
          <w:rFonts w:cs="Arial"/>
          <w:bCs/>
        </w:rPr>
        <w:t>endmodule</w:t>
      </w:r>
    </w:p>
    <w:p w14:paraId="743A3791" w14:textId="77777777" w:rsidR="00441DC1" w:rsidRDefault="00441DC1" w:rsidP="00441DC1">
      <w:pPr>
        <w:autoSpaceDE w:val="0"/>
        <w:autoSpaceDN w:val="0"/>
        <w:adjustRightInd w:val="0"/>
        <w:rPr>
          <w:rFonts w:cs="Arial"/>
          <w:bCs/>
        </w:rPr>
      </w:pPr>
    </w:p>
    <w:p w14:paraId="4A8E8D57" w14:textId="317C7C05" w:rsidR="00BE747D" w:rsidRDefault="00BE747D" w:rsidP="00BE747D">
      <w:pPr>
        <w:autoSpaceDE w:val="0"/>
        <w:autoSpaceDN w:val="0"/>
        <w:adjustRightInd w:val="0"/>
        <w:rPr>
          <w:rFonts w:cs="Arial"/>
          <w:bCs/>
        </w:rPr>
      </w:pPr>
      <w:r>
        <w:rPr>
          <w:rFonts w:cs="Arial"/>
          <w:bCs/>
        </w:rPr>
        <w:t xml:space="preserve">b) </w:t>
      </w:r>
      <w:r w:rsidRPr="001335B1">
        <w:rPr>
          <w:rFonts w:cs="Arial"/>
          <w:b/>
          <w:bCs/>
        </w:rPr>
        <w:t>In the designated section below</w:t>
      </w:r>
      <w:r>
        <w:rPr>
          <w:rFonts w:cs="Arial"/>
          <w:bCs/>
        </w:rPr>
        <w:t xml:space="preserve">, paste all of the </w:t>
      </w:r>
      <w:r w:rsidRPr="001335B1">
        <w:rPr>
          <w:rFonts w:cs="Arial"/>
          <w:bCs/>
          <w:u w:val="single"/>
        </w:rPr>
        <w:t>simulation images</w:t>
      </w:r>
      <w:r>
        <w:rPr>
          <w:rFonts w:cs="Arial"/>
          <w:bCs/>
        </w:rPr>
        <w:t>. Refer to additional instructions from Step 3.</w:t>
      </w:r>
    </w:p>
    <w:p w14:paraId="698C3E5B" w14:textId="1239A7E3" w:rsidR="001A7A7D" w:rsidRDefault="001A7A7D" w:rsidP="00BE747D">
      <w:pPr>
        <w:autoSpaceDE w:val="0"/>
        <w:autoSpaceDN w:val="0"/>
        <w:adjustRightInd w:val="0"/>
        <w:rPr>
          <w:rFonts w:cs="Arial"/>
          <w:bCs/>
        </w:rPr>
      </w:pPr>
      <w:r w:rsidRPr="001A7A7D">
        <w:rPr>
          <w:rFonts w:cs="Arial"/>
          <w:bCs/>
        </w:rPr>
        <w:lastRenderedPageBreak/>
        <w:drawing>
          <wp:inline distT="0" distB="0" distL="0" distR="0" wp14:anchorId="48EA6A35" wp14:editId="670FA751">
            <wp:extent cx="6400800" cy="2778125"/>
            <wp:effectExtent l="0" t="0" r="0" b="3175"/>
            <wp:docPr id="4957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54532" name=""/>
                    <pic:cNvPicPr/>
                  </pic:nvPicPr>
                  <pic:blipFill>
                    <a:blip r:embed="rId14"/>
                    <a:stretch>
                      <a:fillRect/>
                    </a:stretch>
                  </pic:blipFill>
                  <pic:spPr>
                    <a:xfrm>
                      <a:off x="0" y="0"/>
                      <a:ext cx="6400800" cy="2778125"/>
                    </a:xfrm>
                    <a:prstGeom prst="rect">
                      <a:avLst/>
                    </a:prstGeom>
                  </pic:spPr>
                </pic:pic>
              </a:graphicData>
            </a:graphic>
          </wp:inline>
        </w:drawing>
      </w:r>
    </w:p>
    <w:p w14:paraId="3F759A86" w14:textId="553C65C8" w:rsidR="001A7A7D" w:rsidRDefault="001A7A7D" w:rsidP="00BE747D">
      <w:pPr>
        <w:autoSpaceDE w:val="0"/>
        <w:autoSpaceDN w:val="0"/>
        <w:adjustRightInd w:val="0"/>
        <w:rPr>
          <w:rFonts w:cs="Arial"/>
          <w:bCs/>
        </w:rPr>
      </w:pPr>
      <w:r w:rsidRPr="001A7A7D">
        <w:rPr>
          <w:rFonts w:cs="Arial"/>
          <w:bCs/>
        </w:rPr>
        <w:drawing>
          <wp:inline distT="0" distB="0" distL="0" distR="0" wp14:anchorId="09197F01" wp14:editId="5BBE483E">
            <wp:extent cx="6400800" cy="2808605"/>
            <wp:effectExtent l="0" t="0" r="0" b="0"/>
            <wp:docPr id="190710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5324" name=""/>
                    <pic:cNvPicPr/>
                  </pic:nvPicPr>
                  <pic:blipFill>
                    <a:blip r:embed="rId15"/>
                    <a:stretch>
                      <a:fillRect/>
                    </a:stretch>
                  </pic:blipFill>
                  <pic:spPr>
                    <a:xfrm>
                      <a:off x="0" y="0"/>
                      <a:ext cx="6400800" cy="2808605"/>
                    </a:xfrm>
                    <a:prstGeom prst="rect">
                      <a:avLst/>
                    </a:prstGeom>
                  </pic:spPr>
                </pic:pic>
              </a:graphicData>
            </a:graphic>
          </wp:inline>
        </w:drawing>
      </w:r>
    </w:p>
    <w:p w14:paraId="76461D61" w14:textId="52B08996" w:rsidR="001A7A7D" w:rsidRDefault="001A7A7D" w:rsidP="00BE747D">
      <w:pPr>
        <w:autoSpaceDE w:val="0"/>
        <w:autoSpaceDN w:val="0"/>
        <w:adjustRightInd w:val="0"/>
        <w:rPr>
          <w:rFonts w:cs="Arial"/>
          <w:bCs/>
        </w:rPr>
      </w:pPr>
      <w:r w:rsidRPr="001A7A7D">
        <w:rPr>
          <w:rFonts w:cs="Arial"/>
          <w:bCs/>
        </w:rPr>
        <w:drawing>
          <wp:inline distT="0" distB="0" distL="0" distR="0" wp14:anchorId="599B1881" wp14:editId="335BEF09">
            <wp:extent cx="6400800" cy="2832100"/>
            <wp:effectExtent l="0" t="0" r="0" b="6350"/>
            <wp:docPr id="200119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94504" name=""/>
                    <pic:cNvPicPr/>
                  </pic:nvPicPr>
                  <pic:blipFill>
                    <a:blip r:embed="rId16"/>
                    <a:stretch>
                      <a:fillRect/>
                    </a:stretch>
                  </pic:blipFill>
                  <pic:spPr>
                    <a:xfrm>
                      <a:off x="0" y="0"/>
                      <a:ext cx="6400800" cy="2832100"/>
                    </a:xfrm>
                    <a:prstGeom prst="rect">
                      <a:avLst/>
                    </a:prstGeom>
                  </pic:spPr>
                </pic:pic>
              </a:graphicData>
            </a:graphic>
          </wp:inline>
        </w:drawing>
      </w:r>
    </w:p>
    <w:p w14:paraId="0BD24FDA" w14:textId="04BB7595" w:rsidR="001A7A7D" w:rsidRDefault="001A7A7D" w:rsidP="00BE747D">
      <w:pPr>
        <w:autoSpaceDE w:val="0"/>
        <w:autoSpaceDN w:val="0"/>
        <w:adjustRightInd w:val="0"/>
        <w:rPr>
          <w:rFonts w:cs="Arial"/>
          <w:bCs/>
        </w:rPr>
      </w:pPr>
      <w:r w:rsidRPr="001A7A7D">
        <w:rPr>
          <w:rFonts w:cs="Arial"/>
          <w:bCs/>
        </w:rPr>
        <w:lastRenderedPageBreak/>
        <w:drawing>
          <wp:inline distT="0" distB="0" distL="0" distR="0" wp14:anchorId="269A88C2" wp14:editId="4795E0FB">
            <wp:extent cx="6400800" cy="2828925"/>
            <wp:effectExtent l="0" t="0" r="0" b="9525"/>
            <wp:docPr id="113356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3981" name=""/>
                    <pic:cNvPicPr/>
                  </pic:nvPicPr>
                  <pic:blipFill>
                    <a:blip r:embed="rId17"/>
                    <a:stretch>
                      <a:fillRect/>
                    </a:stretch>
                  </pic:blipFill>
                  <pic:spPr>
                    <a:xfrm>
                      <a:off x="0" y="0"/>
                      <a:ext cx="6400800" cy="2828925"/>
                    </a:xfrm>
                    <a:prstGeom prst="rect">
                      <a:avLst/>
                    </a:prstGeom>
                  </pic:spPr>
                </pic:pic>
              </a:graphicData>
            </a:graphic>
          </wp:inline>
        </w:drawing>
      </w:r>
    </w:p>
    <w:p w14:paraId="602073DE" w14:textId="725061C5" w:rsidR="00441DC1" w:rsidRDefault="00441DC1" w:rsidP="00BE747D">
      <w:pPr>
        <w:autoSpaceDE w:val="0"/>
        <w:autoSpaceDN w:val="0"/>
        <w:adjustRightInd w:val="0"/>
        <w:rPr>
          <w:rFonts w:cs="Arial"/>
          <w:bCs/>
        </w:rPr>
      </w:pPr>
      <w:r>
        <w:rPr>
          <w:rFonts w:cs="Arial"/>
          <w:bCs/>
        </w:rPr>
        <w:t>- It’s same as described before, no additional instructions.</w:t>
      </w:r>
    </w:p>
    <w:p w14:paraId="16FA2DE5" w14:textId="18A75510" w:rsidR="00BE747D" w:rsidRPr="00BE747D" w:rsidRDefault="00BE747D" w:rsidP="00BE747D">
      <w:pPr>
        <w:autoSpaceDE w:val="0"/>
        <w:autoSpaceDN w:val="0"/>
        <w:adjustRightInd w:val="0"/>
      </w:pPr>
      <w:r>
        <w:rPr>
          <w:rFonts w:cs="Arial"/>
          <w:bCs/>
        </w:rPr>
        <w:t xml:space="preserve">c) In the designated area </w:t>
      </w:r>
      <w:r w:rsidRPr="001335B1">
        <w:rPr>
          <w:rFonts w:cs="Arial"/>
          <w:b/>
          <w:bCs/>
        </w:rPr>
        <w:t>beneath each of your simulation images</w:t>
      </w:r>
      <w:r>
        <w:rPr>
          <w:rFonts w:cs="Arial"/>
          <w:bCs/>
        </w:rPr>
        <w:t xml:space="preserve">, record a thorough </w:t>
      </w:r>
      <w:r w:rsidRPr="001335B1">
        <w:rPr>
          <w:u w:val="single"/>
        </w:rPr>
        <w:t>description of the simulation results</w:t>
      </w:r>
      <w:r>
        <w:t>.</w:t>
      </w:r>
      <w:r w:rsidRPr="001335B1">
        <w:rPr>
          <w:rFonts w:cs="Arial"/>
          <w:bCs/>
        </w:rPr>
        <w:t xml:space="preserve"> </w:t>
      </w:r>
      <w:r>
        <w:rPr>
          <w:rFonts w:cs="Arial"/>
          <w:bCs/>
        </w:rPr>
        <w:t>Refer to additional instructions from Step 3.</w:t>
      </w:r>
    </w:p>
    <w:p w14:paraId="7D31CCF2" w14:textId="5EA8D8EC" w:rsidR="001335B1" w:rsidRDefault="001335B1" w:rsidP="001335B1">
      <w:pPr>
        <w:autoSpaceDE w:val="0"/>
        <w:autoSpaceDN w:val="0"/>
        <w:adjustRightInd w:val="0"/>
        <w:rPr>
          <w:rFonts w:cs="Arial"/>
          <w:bCs/>
        </w:rPr>
      </w:pPr>
    </w:p>
    <w:p w14:paraId="3A56CF63" w14:textId="6E8591B7"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t>Got More to Say?</w:t>
      </w:r>
    </w:p>
    <w:p w14:paraId="6B8D1C65" w14:textId="20FC6634" w:rsidR="007D44E7" w:rsidRDefault="007D44E7" w:rsidP="007D44E7">
      <w:pPr>
        <w:autoSpaceDE w:val="0"/>
        <w:autoSpaceDN w:val="0"/>
        <w:adjustRightInd w:val="0"/>
        <w:rPr>
          <w:rFonts w:cs="Arial"/>
          <w:bCs/>
        </w:rPr>
      </w:pPr>
      <w:r>
        <w:rPr>
          <w:rFonts w:cs="Arial"/>
          <w:bCs/>
        </w:rPr>
        <w:t>(optional) Record below any additional considerations you would like to share with the ECE230 instructional team.</w:t>
      </w:r>
    </w:p>
    <w:sdt>
      <w:sdtPr>
        <w:rPr>
          <w:rFonts w:ascii="Comic Sans MS" w:hAnsi="Comic Sans MS" w:cs="Arial"/>
          <w:bCs/>
          <w:i/>
          <w:color w:val="0070C0"/>
        </w:rPr>
        <w:id w:val="-1950382086"/>
        <w:placeholder>
          <w:docPart w:val="D5845D9ED1D0490189AD81B9F64FE44C"/>
        </w:placeholder>
        <w:showingPlcHdr/>
      </w:sdtPr>
      <w:sdtContent>
        <w:p w14:paraId="3B1F7973" w14:textId="77777777" w:rsidR="007D44E7" w:rsidRPr="00490621" w:rsidRDefault="007D44E7" w:rsidP="007D44E7">
          <w:pPr>
            <w:autoSpaceDE w:val="0"/>
            <w:autoSpaceDN w:val="0"/>
            <w:adjustRightInd w:val="0"/>
            <w:ind w:left="36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0E96AFBA" w14:textId="77777777" w:rsidR="007D44E7" w:rsidRDefault="007D44E7" w:rsidP="001335B1">
      <w:pPr>
        <w:autoSpaceDE w:val="0"/>
        <w:autoSpaceDN w:val="0"/>
        <w:adjustRightInd w:val="0"/>
        <w:rPr>
          <w:rFonts w:cs="Arial"/>
          <w:bCs/>
        </w:rPr>
      </w:pPr>
    </w:p>
    <w:p w14:paraId="7B7C1698" w14:textId="77777777" w:rsidR="007D44E7" w:rsidRDefault="007D44E7">
      <w:pPr>
        <w:spacing w:before="0" w:after="0"/>
        <w:rPr>
          <w:rFonts w:cs="Arial"/>
          <w:b/>
          <w:bCs/>
          <w:color w:val="0070C0"/>
          <w:sz w:val="28"/>
          <w:szCs w:val="28"/>
          <w:highlight w:val="lightGray"/>
        </w:rPr>
      </w:pPr>
      <w:r>
        <w:rPr>
          <w:rFonts w:cs="Arial"/>
          <w:b/>
          <w:bCs/>
          <w:color w:val="0070C0"/>
          <w:sz w:val="28"/>
          <w:szCs w:val="28"/>
          <w:highlight w:val="lightGray"/>
        </w:rPr>
        <w:br w:type="page"/>
      </w:r>
    </w:p>
    <w:p w14:paraId="6F908B06" w14:textId="22583534" w:rsidR="0064554B" w:rsidRPr="00AB54F7" w:rsidRDefault="007D44E7" w:rsidP="0064554B">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lastRenderedPageBreak/>
        <w:t xml:space="preserve">Designated Area: </w:t>
      </w:r>
      <w:r w:rsidRPr="007D44E7">
        <w:rPr>
          <w:rFonts w:cs="Arial"/>
          <w:b/>
          <w:bCs/>
          <w:color w:val="0070C0"/>
          <w:sz w:val="28"/>
          <w:szCs w:val="28"/>
          <w:highlight w:val="lightGray"/>
          <w:u w:val="single"/>
        </w:rPr>
        <w:t xml:space="preserve">Step </w:t>
      </w:r>
      <w:r w:rsidR="0035755E">
        <w:rPr>
          <w:rFonts w:cs="Arial"/>
          <w:b/>
          <w:bCs/>
          <w:color w:val="0070C0"/>
          <w:sz w:val="28"/>
          <w:szCs w:val="28"/>
          <w:highlight w:val="lightGray"/>
          <w:u w:val="single"/>
        </w:rPr>
        <w:t>3</w:t>
      </w:r>
      <w:r>
        <w:rPr>
          <w:rFonts w:cs="Arial"/>
          <w:b/>
          <w:bCs/>
          <w:color w:val="0070C0"/>
          <w:sz w:val="28"/>
          <w:szCs w:val="28"/>
          <w:highlight w:val="lightGray"/>
        </w:rPr>
        <w:t>:</w:t>
      </w:r>
      <w:r w:rsidRPr="002D547C">
        <w:rPr>
          <w:rFonts w:cs="Arial"/>
          <w:b/>
          <w:bCs/>
          <w:color w:val="0070C0"/>
          <w:sz w:val="28"/>
          <w:szCs w:val="28"/>
          <w:highlight w:val="lightGray"/>
          <w:u w:val="single"/>
        </w:rPr>
        <w:t xml:space="preserve"> </w:t>
      </w:r>
      <w:r w:rsidR="002D547C" w:rsidRPr="002D547C">
        <w:rPr>
          <w:rFonts w:cs="Arial"/>
          <w:b/>
          <w:bCs/>
          <w:color w:val="0070C0"/>
          <w:sz w:val="28"/>
          <w:szCs w:val="28"/>
          <w:highlight w:val="lightGray"/>
          <w:u w:val="single"/>
        </w:rPr>
        <w:t xml:space="preserve">pipeFSM </w:t>
      </w:r>
      <w:r w:rsidRPr="007D44E7">
        <w:rPr>
          <w:rFonts w:cs="Arial"/>
          <w:b/>
          <w:bCs/>
          <w:color w:val="0070C0"/>
          <w:sz w:val="28"/>
          <w:szCs w:val="28"/>
          <w:highlight w:val="lightGray"/>
          <w:u w:val="single"/>
        </w:rPr>
        <w:t>design module</w:t>
      </w:r>
      <w:r w:rsidR="0064554B" w:rsidRPr="00AB54F7">
        <w:rPr>
          <w:rFonts w:cs="Arial"/>
          <w:b/>
          <w:bCs/>
          <w:color w:val="0070C0"/>
          <w:sz w:val="28"/>
          <w:szCs w:val="28"/>
          <w:highlight w:val="lightGray"/>
        </w:rPr>
        <w:t>:</w:t>
      </w:r>
      <w:r>
        <w:rPr>
          <w:rFonts w:cs="Arial"/>
          <w:b/>
          <w:bCs/>
          <w:color w:val="0070C0"/>
          <w:sz w:val="28"/>
          <w:szCs w:val="28"/>
          <w:highlight w:val="lightGray"/>
        </w:rPr>
        <w:t xml:space="preserve"> </w:t>
      </w:r>
    </w:p>
    <w:p w14:paraId="3F24AEF2" w14:textId="01B922C8" w:rsidR="00095551" w:rsidRDefault="007D44E7" w:rsidP="00095551">
      <w:pPr>
        <w:spacing w:before="120"/>
        <w:rPr>
          <w:u w:val="single"/>
        </w:rPr>
      </w:pPr>
      <w:r>
        <w:rPr>
          <w:u w:val="single"/>
        </w:rPr>
        <w:t>Paste your code below</w:t>
      </w:r>
      <w:r w:rsidR="00095551">
        <w:rPr>
          <w:u w:val="single"/>
        </w:rPr>
        <w:t xml:space="preserve">: </w:t>
      </w:r>
    </w:p>
    <w:sdt>
      <w:sdtPr>
        <w:rPr>
          <w:rFonts w:ascii="Courier New" w:hAnsi="Courier New" w:cs="Courier New"/>
          <w:bCs/>
          <w:color w:val="0070C0"/>
        </w:rPr>
        <w:id w:val="697978244"/>
        <w:placeholder>
          <w:docPart w:val="25225D3DB33540319146A7B2213A63A9"/>
        </w:placeholder>
        <w:showingPlcHdr/>
      </w:sdtPr>
      <w:sdtContent>
        <w:p w14:paraId="0B39D5B6" w14:textId="77777777" w:rsidR="007D44E7" w:rsidRPr="007D44E7" w:rsidRDefault="007D44E7" w:rsidP="007D44E7">
          <w:pPr>
            <w:autoSpaceDE w:val="0"/>
            <w:autoSpaceDN w:val="0"/>
            <w:adjustRightInd w:val="0"/>
            <w:spacing w:before="0" w:after="0"/>
            <w:rPr>
              <w:rFonts w:ascii="Courier New" w:hAnsi="Courier New" w:cs="Courier New"/>
              <w:bCs/>
              <w:color w:val="0070C0"/>
            </w:rPr>
          </w:pPr>
          <w:r w:rsidRPr="007D44E7">
            <w:rPr>
              <w:rStyle w:val="PlaceholderText"/>
              <w:rFonts w:ascii="Courier New" w:hAnsi="Courier New" w:cs="Courier New"/>
              <w:color w:val="0070C0"/>
            </w:rPr>
            <w:t>Click or tap here to enter text.</w:t>
          </w:r>
        </w:p>
      </w:sdtContent>
    </w:sdt>
    <w:p w14:paraId="7BC6FC8D" w14:textId="37CEFE29" w:rsidR="00496415" w:rsidRDefault="00496415" w:rsidP="00095551">
      <w:pPr>
        <w:spacing w:before="120"/>
      </w:pPr>
    </w:p>
    <w:p w14:paraId="69B489F6" w14:textId="182FF720" w:rsidR="007D44E7" w:rsidRDefault="007D44E7">
      <w:pPr>
        <w:spacing w:before="0" w:after="0"/>
        <w:rPr>
          <w:rFonts w:cs="Arial"/>
          <w:b/>
          <w:bCs/>
          <w:color w:val="0070C0"/>
          <w:sz w:val="28"/>
          <w:szCs w:val="28"/>
          <w:highlight w:val="lightGray"/>
        </w:rPr>
      </w:pPr>
      <w:r>
        <w:rPr>
          <w:rFonts w:cs="Arial"/>
          <w:b/>
          <w:bCs/>
          <w:color w:val="0070C0"/>
          <w:sz w:val="28"/>
          <w:szCs w:val="28"/>
          <w:highlight w:val="lightGray"/>
        </w:rPr>
        <w:br w:type="page"/>
      </w:r>
    </w:p>
    <w:p w14:paraId="47B151DF" w14:textId="1183ADF7"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lastRenderedPageBreak/>
        <w:t xml:space="preserve">Designated Area: </w:t>
      </w:r>
      <w:r w:rsidRPr="007D44E7">
        <w:rPr>
          <w:rFonts w:cs="Arial"/>
          <w:b/>
          <w:bCs/>
          <w:color w:val="0070C0"/>
          <w:sz w:val="28"/>
          <w:szCs w:val="28"/>
          <w:highlight w:val="lightGray"/>
          <w:u w:val="single"/>
        </w:rPr>
        <w:t xml:space="preserve">Step </w:t>
      </w:r>
      <w:r w:rsidR="0035755E">
        <w:rPr>
          <w:rFonts w:cs="Arial"/>
          <w:b/>
          <w:bCs/>
          <w:color w:val="0070C0"/>
          <w:sz w:val="28"/>
          <w:szCs w:val="28"/>
          <w:highlight w:val="lightGray"/>
          <w:u w:val="single"/>
        </w:rPr>
        <w:t>3</w:t>
      </w:r>
      <w:r>
        <w:rPr>
          <w:rFonts w:cs="Arial"/>
          <w:b/>
          <w:bCs/>
          <w:color w:val="0070C0"/>
          <w:sz w:val="28"/>
          <w:szCs w:val="28"/>
          <w:highlight w:val="lightGray"/>
        </w:rPr>
        <w:t>: Required use cases:</w:t>
      </w:r>
      <w:r w:rsidRPr="007D44E7">
        <w:rPr>
          <w:rFonts w:cs="Arial"/>
          <w:b/>
          <w:bCs/>
          <w:color w:val="0070C0"/>
          <w:sz w:val="28"/>
          <w:szCs w:val="28"/>
          <w:highlight w:val="lightGray"/>
        </w:rPr>
        <w:t xml:space="preserve"> </w:t>
      </w:r>
      <w:r>
        <w:rPr>
          <w:rFonts w:cs="Arial"/>
          <w:b/>
          <w:bCs/>
          <w:color w:val="0070C0"/>
          <w:sz w:val="28"/>
          <w:szCs w:val="28"/>
          <w:highlight w:val="lightGray"/>
          <w:u w:val="single"/>
        </w:rPr>
        <w:t>simulation images</w:t>
      </w:r>
      <w:r w:rsidRPr="00AB54F7">
        <w:rPr>
          <w:rFonts w:cs="Arial"/>
          <w:b/>
          <w:bCs/>
          <w:color w:val="0070C0"/>
          <w:sz w:val="28"/>
          <w:szCs w:val="28"/>
          <w:highlight w:val="lightGray"/>
        </w:rPr>
        <w:t>:</w:t>
      </w:r>
      <w:r>
        <w:rPr>
          <w:rFonts w:cs="Arial"/>
          <w:b/>
          <w:bCs/>
          <w:color w:val="0070C0"/>
          <w:sz w:val="28"/>
          <w:szCs w:val="28"/>
          <w:highlight w:val="lightGray"/>
        </w:rPr>
        <w:t xml:space="preserve"> </w:t>
      </w:r>
    </w:p>
    <w:p w14:paraId="789EABC7" w14:textId="727B63AB" w:rsidR="007D44E7" w:rsidRDefault="007D44E7" w:rsidP="007D44E7">
      <w:pPr>
        <w:spacing w:before="120"/>
        <w:rPr>
          <w:u w:val="single"/>
        </w:rPr>
      </w:pPr>
      <w:r>
        <w:rPr>
          <w:u w:val="single"/>
        </w:rPr>
        <w:t xml:space="preserve">Paste your simulation image(s) below and record your simulation description beneath each image. </w:t>
      </w:r>
    </w:p>
    <w:p w14:paraId="02AB7FE0" w14:textId="64F7403E" w:rsidR="007D44E7" w:rsidRPr="007D44E7" w:rsidRDefault="007D44E7" w:rsidP="007D44E7">
      <w:pPr>
        <w:spacing w:before="120"/>
        <w:rPr>
          <w:i/>
        </w:rPr>
      </w:pPr>
      <w:r w:rsidRPr="007D44E7">
        <w:rPr>
          <w:i/>
        </w:rPr>
        <w:t>If you have more images than entry slots, just copy the blanks. If you need fewer, delete the extra.</w:t>
      </w:r>
    </w:p>
    <w:p w14:paraId="431AA1F8" w14:textId="66E97D52" w:rsidR="007D44E7" w:rsidRDefault="007D44E7" w:rsidP="007D44E7">
      <w:pPr>
        <w:spacing w:before="120"/>
      </w:pPr>
      <w:r>
        <w:t>(image here: delete this!)</w:t>
      </w:r>
    </w:p>
    <w:sdt>
      <w:sdtPr>
        <w:rPr>
          <w:rFonts w:ascii="Comic Sans MS" w:hAnsi="Comic Sans MS" w:cs="Arial"/>
          <w:bCs/>
          <w:i/>
          <w:color w:val="0070C0"/>
        </w:rPr>
        <w:id w:val="1057514838"/>
        <w:placeholder>
          <w:docPart w:val="F7D18C1388734E79A78C218889A39D1D"/>
        </w:placeholder>
        <w:showingPlcHdr/>
      </w:sdtPr>
      <w:sdtContent>
        <w:p w14:paraId="39C9C26B" w14:textId="77777777" w:rsidR="007D44E7" w:rsidRPr="00490621" w:rsidRDefault="007D44E7" w:rsidP="007D44E7">
          <w:pPr>
            <w:autoSpaceDE w:val="0"/>
            <w:autoSpaceDN w:val="0"/>
            <w:adjustRightInd w:val="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16948CBA" w14:textId="77777777" w:rsidR="007D44E7" w:rsidRDefault="007D44E7" w:rsidP="007D44E7">
      <w:pPr>
        <w:spacing w:before="120"/>
      </w:pPr>
      <w:r>
        <w:t>(image here: delete this!)</w:t>
      </w:r>
    </w:p>
    <w:sdt>
      <w:sdtPr>
        <w:rPr>
          <w:rFonts w:ascii="Comic Sans MS" w:hAnsi="Comic Sans MS" w:cs="Arial"/>
          <w:bCs/>
          <w:i/>
          <w:color w:val="0070C0"/>
        </w:rPr>
        <w:id w:val="-1924484080"/>
        <w:placeholder>
          <w:docPart w:val="68098BFD5BC348E4B0A17DD1CB59015D"/>
        </w:placeholder>
        <w:showingPlcHdr/>
      </w:sdtPr>
      <w:sdtContent>
        <w:p w14:paraId="5BE76CDF" w14:textId="77777777" w:rsidR="007D44E7" w:rsidRPr="00490621" w:rsidRDefault="007D44E7" w:rsidP="007D44E7">
          <w:pPr>
            <w:autoSpaceDE w:val="0"/>
            <w:autoSpaceDN w:val="0"/>
            <w:adjustRightInd w:val="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245AECCB" w14:textId="77777777" w:rsidR="007D44E7" w:rsidRDefault="007D44E7" w:rsidP="007D44E7">
      <w:pPr>
        <w:spacing w:before="120"/>
      </w:pPr>
      <w:r>
        <w:t>(image here: delete this!)</w:t>
      </w:r>
    </w:p>
    <w:sdt>
      <w:sdtPr>
        <w:rPr>
          <w:rFonts w:ascii="Comic Sans MS" w:hAnsi="Comic Sans MS" w:cs="Arial"/>
          <w:bCs/>
          <w:i/>
          <w:color w:val="0070C0"/>
        </w:rPr>
        <w:id w:val="1900398135"/>
        <w:placeholder>
          <w:docPart w:val="B594F4B0FE024F5C9AF9C94961761D99"/>
        </w:placeholder>
        <w:showingPlcHdr/>
      </w:sdtPr>
      <w:sdtContent>
        <w:p w14:paraId="4F3AF645" w14:textId="77777777" w:rsidR="007D44E7" w:rsidRPr="00490621" w:rsidRDefault="007D44E7" w:rsidP="007D44E7">
          <w:pPr>
            <w:autoSpaceDE w:val="0"/>
            <w:autoSpaceDN w:val="0"/>
            <w:adjustRightInd w:val="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24069CB2" w14:textId="77777777" w:rsidR="007D44E7" w:rsidRDefault="007D44E7" w:rsidP="007D44E7">
      <w:pPr>
        <w:spacing w:before="120"/>
      </w:pPr>
      <w:r>
        <w:t>(image here: delete this!)</w:t>
      </w:r>
    </w:p>
    <w:sdt>
      <w:sdtPr>
        <w:rPr>
          <w:rFonts w:ascii="Comic Sans MS" w:hAnsi="Comic Sans MS" w:cs="Arial"/>
          <w:bCs/>
          <w:i/>
          <w:color w:val="0070C0"/>
        </w:rPr>
        <w:id w:val="-1799906483"/>
        <w:placeholder>
          <w:docPart w:val="5656DF7DC2E84BA8A8F586162F155B4C"/>
        </w:placeholder>
        <w:showingPlcHdr/>
      </w:sdtPr>
      <w:sdtContent>
        <w:p w14:paraId="2CB61429" w14:textId="77777777" w:rsidR="007D44E7" w:rsidRPr="00490621" w:rsidRDefault="007D44E7" w:rsidP="007D44E7">
          <w:pPr>
            <w:autoSpaceDE w:val="0"/>
            <w:autoSpaceDN w:val="0"/>
            <w:adjustRightInd w:val="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06E1A825" w14:textId="77777777" w:rsidR="007D44E7" w:rsidRDefault="007D44E7" w:rsidP="007D44E7">
      <w:pPr>
        <w:spacing w:before="120"/>
      </w:pPr>
    </w:p>
    <w:p w14:paraId="61E70D3A" w14:textId="77777777" w:rsidR="007D44E7" w:rsidRDefault="007D44E7">
      <w:pPr>
        <w:spacing w:before="0" w:after="0"/>
        <w:rPr>
          <w:rFonts w:cs="Arial"/>
          <w:b/>
          <w:bCs/>
          <w:color w:val="0070C0"/>
          <w:sz w:val="28"/>
          <w:szCs w:val="28"/>
          <w:highlight w:val="lightGray"/>
        </w:rPr>
      </w:pPr>
      <w:r>
        <w:rPr>
          <w:rFonts w:cs="Arial"/>
          <w:b/>
          <w:bCs/>
          <w:color w:val="0070C0"/>
          <w:sz w:val="28"/>
          <w:szCs w:val="28"/>
          <w:highlight w:val="lightGray"/>
        </w:rPr>
        <w:br w:type="page"/>
      </w:r>
    </w:p>
    <w:p w14:paraId="0E962ED6" w14:textId="5B631099"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lastRenderedPageBreak/>
        <w:t xml:space="preserve">Designated Area: </w:t>
      </w:r>
      <w:r w:rsidRPr="007D44E7">
        <w:rPr>
          <w:rFonts w:cs="Arial"/>
          <w:b/>
          <w:bCs/>
          <w:color w:val="0070C0"/>
          <w:sz w:val="28"/>
          <w:szCs w:val="28"/>
          <w:highlight w:val="lightGray"/>
          <w:u w:val="single"/>
        </w:rPr>
        <w:t xml:space="preserve">Step </w:t>
      </w:r>
      <w:r w:rsidR="00967076">
        <w:rPr>
          <w:rFonts w:cs="Arial"/>
          <w:b/>
          <w:bCs/>
          <w:color w:val="0070C0"/>
          <w:sz w:val="28"/>
          <w:szCs w:val="28"/>
          <w:highlight w:val="lightGray"/>
          <w:u w:val="single"/>
        </w:rPr>
        <w:t>5</w:t>
      </w:r>
      <w:r>
        <w:rPr>
          <w:rFonts w:cs="Arial"/>
          <w:b/>
          <w:bCs/>
          <w:color w:val="0070C0"/>
          <w:sz w:val="28"/>
          <w:szCs w:val="28"/>
          <w:highlight w:val="lightGray"/>
        </w:rPr>
        <w:t xml:space="preserve">: </w:t>
      </w:r>
      <w:r w:rsidR="0035755E">
        <w:rPr>
          <w:rFonts w:cs="Arial"/>
          <w:b/>
          <w:bCs/>
          <w:color w:val="0070C0"/>
          <w:sz w:val="28"/>
          <w:szCs w:val="28"/>
          <w:highlight w:val="lightGray"/>
        </w:rPr>
        <w:t>Your own</w:t>
      </w:r>
      <w:r>
        <w:rPr>
          <w:rFonts w:cs="Arial"/>
          <w:b/>
          <w:bCs/>
          <w:color w:val="0070C0"/>
          <w:sz w:val="28"/>
          <w:szCs w:val="28"/>
          <w:highlight w:val="lightGray"/>
        </w:rPr>
        <w:t xml:space="preserve"> </w:t>
      </w:r>
      <w:r>
        <w:rPr>
          <w:rFonts w:cs="Arial"/>
          <w:b/>
          <w:bCs/>
          <w:color w:val="0070C0"/>
          <w:sz w:val="28"/>
          <w:szCs w:val="28"/>
          <w:highlight w:val="lightGray"/>
          <w:u w:val="single"/>
        </w:rPr>
        <w:t>testbench</w:t>
      </w:r>
      <w:r w:rsidRPr="00AB54F7">
        <w:rPr>
          <w:rFonts w:cs="Arial"/>
          <w:b/>
          <w:bCs/>
          <w:color w:val="0070C0"/>
          <w:sz w:val="28"/>
          <w:szCs w:val="28"/>
          <w:highlight w:val="lightGray"/>
        </w:rPr>
        <w:t>:</w:t>
      </w:r>
      <w:r>
        <w:rPr>
          <w:rFonts w:cs="Arial"/>
          <w:b/>
          <w:bCs/>
          <w:color w:val="0070C0"/>
          <w:sz w:val="28"/>
          <w:szCs w:val="28"/>
          <w:highlight w:val="lightGray"/>
        </w:rPr>
        <w:t xml:space="preserve"> </w:t>
      </w:r>
    </w:p>
    <w:p w14:paraId="328F742D" w14:textId="77777777" w:rsidR="007D44E7" w:rsidRDefault="007D44E7" w:rsidP="007D44E7">
      <w:pPr>
        <w:spacing w:before="120"/>
        <w:rPr>
          <w:u w:val="single"/>
        </w:rPr>
      </w:pPr>
      <w:r>
        <w:rPr>
          <w:u w:val="single"/>
        </w:rPr>
        <w:t xml:space="preserve">Paste your code below: </w:t>
      </w:r>
    </w:p>
    <w:sdt>
      <w:sdtPr>
        <w:rPr>
          <w:rFonts w:ascii="Courier New" w:hAnsi="Courier New" w:cs="Courier New"/>
          <w:bCs/>
          <w:color w:val="0070C0"/>
        </w:rPr>
        <w:id w:val="349993728"/>
        <w:placeholder>
          <w:docPart w:val="759E19DB1EA14B4597BCD1E58C080441"/>
        </w:placeholder>
        <w:showingPlcHdr/>
      </w:sdtPr>
      <w:sdtContent>
        <w:p w14:paraId="4468B12C" w14:textId="77777777" w:rsidR="007D44E7" w:rsidRPr="007D44E7" w:rsidRDefault="007D44E7" w:rsidP="007D44E7">
          <w:pPr>
            <w:autoSpaceDE w:val="0"/>
            <w:autoSpaceDN w:val="0"/>
            <w:adjustRightInd w:val="0"/>
            <w:spacing w:before="0" w:after="0"/>
            <w:rPr>
              <w:rFonts w:ascii="Courier New" w:hAnsi="Courier New" w:cs="Courier New"/>
              <w:bCs/>
              <w:color w:val="0070C0"/>
            </w:rPr>
          </w:pPr>
          <w:r w:rsidRPr="007D44E7">
            <w:rPr>
              <w:rStyle w:val="PlaceholderText"/>
              <w:rFonts w:ascii="Courier New" w:hAnsi="Courier New" w:cs="Courier New"/>
              <w:color w:val="0070C0"/>
            </w:rPr>
            <w:t>Click or tap here to enter text.</w:t>
          </w:r>
        </w:p>
      </w:sdtContent>
    </w:sdt>
    <w:p w14:paraId="7F61C21E" w14:textId="77777777" w:rsidR="007D44E7" w:rsidRDefault="007D44E7" w:rsidP="007D44E7">
      <w:pPr>
        <w:spacing w:before="120"/>
      </w:pPr>
    </w:p>
    <w:p w14:paraId="4CE837A4" w14:textId="77777777" w:rsidR="007D44E7" w:rsidRDefault="007D44E7">
      <w:pPr>
        <w:spacing w:before="0" w:after="0"/>
        <w:rPr>
          <w:rFonts w:cs="Arial"/>
          <w:b/>
          <w:bCs/>
          <w:color w:val="0070C0"/>
          <w:sz w:val="28"/>
          <w:szCs w:val="28"/>
          <w:highlight w:val="lightGray"/>
        </w:rPr>
      </w:pPr>
      <w:r>
        <w:rPr>
          <w:rFonts w:cs="Arial"/>
          <w:b/>
          <w:bCs/>
          <w:color w:val="0070C0"/>
          <w:sz w:val="28"/>
          <w:szCs w:val="28"/>
          <w:highlight w:val="lightGray"/>
        </w:rPr>
        <w:br w:type="page"/>
      </w:r>
    </w:p>
    <w:p w14:paraId="41D2A4B1" w14:textId="77F353F1" w:rsidR="007D44E7" w:rsidRPr="00AB54F7" w:rsidRDefault="007D44E7" w:rsidP="007D44E7">
      <w:pPr>
        <w:pBdr>
          <w:top w:val="single" w:sz="4" w:space="1" w:color="auto"/>
        </w:pBdr>
        <w:autoSpaceDE w:val="0"/>
        <w:autoSpaceDN w:val="0"/>
        <w:adjustRightInd w:val="0"/>
        <w:spacing w:before="120" w:after="120"/>
        <w:outlineLvl w:val="0"/>
        <w:rPr>
          <w:rFonts w:cs="Arial"/>
          <w:b/>
          <w:bCs/>
          <w:color w:val="0070C0"/>
          <w:sz w:val="28"/>
          <w:szCs w:val="28"/>
        </w:rPr>
      </w:pPr>
      <w:r>
        <w:rPr>
          <w:rFonts w:cs="Arial"/>
          <w:b/>
          <w:bCs/>
          <w:color w:val="0070C0"/>
          <w:sz w:val="28"/>
          <w:szCs w:val="28"/>
          <w:highlight w:val="lightGray"/>
        </w:rPr>
        <w:lastRenderedPageBreak/>
        <w:t xml:space="preserve">Designated Area: </w:t>
      </w:r>
      <w:r w:rsidRPr="007D44E7">
        <w:rPr>
          <w:rFonts w:cs="Arial"/>
          <w:b/>
          <w:bCs/>
          <w:color w:val="0070C0"/>
          <w:sz w:val="28"/>
          <w:szCs w:val="28"/>
          <w:highlight w:val="lightGray"/>
          <w:u w:val="single"/>
        </w:rPr>
        <w:t xml:space="preserve">Step </w:t>
      </w:r>
      <w:r>
        <w:rPr>
          <w:rFonts w:cs="Arial"/>
          <w:b/>
          <w:bCs/>
          <w:color w:val="0070C0"/>
          <w:sz w:val="28"/>
          <w:szCs w:val="28"/>
          <w:highlight w:val="lightGray"/>
          <w:u w:val="single"/>
        </w:rPr>
        <w:t>5</w:t>
      </w:r>
      <w:r>
        <w:rPr>
          <w:rFonts w:cs="Arial"/>
          <w:b/>
          <w:bCs/>
          <w:color w:val="0070C0"/>
          <w:sz w:val="28"/>
          <w:szCs w:val="28"/>
          <w:highlight w:val="lightGray"/>
        </w:rPr>
        <w:t>: Chosen use cases:</w:t>
      </w:r>
      <w:r w:rsidRPr="007D44E7">
        <w:rPr>
          <w:rFonts w:cs="Arial"/>
          <w:b/>
          <w:bCs/>
          <w:color w:val="0070C0"/>
          <w:sz w:val="28"/>
          <w:szCs w:val="28"/>
          <w:highlight w:val="lightGray"/>
        </w:rPr>
        <w:t xml:space="preserve"> </w:t>
      </w:r>
      <w:r>
        <w:rPr>
          <w:rFonts w:cs="Arial"/>
          <w:b/>
          <w:bCs/>
          <w:color w:val="0070C0"/>
          <w:sz w:val="28"/>
          <w:szCs w:val="28"/>
          <w:highlight w:val="lightGray"/>
          <w:u w:val="single"/>
        </w:rPr>
        <w:t>simulation images</w:t>
      </w:r>
      <w:r w:rsidRPr="00AB54F7">
        <w:rPr>
          <w:rFonts w:cs="Arial"/>
          <w:b/>
          <w:bCs/>
          <w:color w:val="0070C0"/>
          <w:sz w:val="28"/>
          <w:szCs w:val="28"/>
          <w:highlight w:val="lightGray"/>
        </w:rPr>
        <w:t>:</w:t>
      </w:r>
      <w:r>
        <w:rPr>
          <w:rFonts w:cs="Arial"/>
          <w:b/>
          <w:bCs/>
          <w:color w:val="0070C0"/>
          <w:sz w:val="28"/>
          <w:szCs w:val="28"/>
          <w:highlight w:val="lightGray"/>
        </w:rPr>
        <w:t xml:space="preserve"> </w:t>
      </w:r>
    </w:p>
    <w:p w14:paraId="4904FE1B" w14:textId="77777777" w:rsidR="007D44E7" w:rsidRDefault="007D44E7" w:rsidP="007D44E7">
      <w:pPr>
        <w:spacing w:before="120"/>
        <w:rPr>
          <w:u w:val="single"/>
        </w:rPr>
      </w:pPr>
      <w:r>
        <w:rPr>
          <w:u w:val="single"/>
        </w:rPr>
        <w:t xml:space="preserve">Paste your simulation image(s) below and record your simulation description beneath each image. </w:t>
      </w:r>
    </w:p>
    <w:p w14:paraId="5F95298C" w14:textId="77777777" w:rsidR="007D44E7" w:rsidRPr="007D44E7" w:rsidRDefault="007D44E7" w:rsidP="007D44E7">
      <w:pPr>
        <w:spacing w:before="120"/>
        <w:rPr>
          <w:i/>
        </w:rPr>
      </w:pPr>
      <w:r w:rsidRPr="007D44E7">
        <w:rPr>
          <w:i/>
        </w:rPr>
        <w:t>If you have more images than entry slots, just copy the blanks. If you need fewer, delete the extra.</w:t>
      </w:r>
    </w:p>
    <w:p w14:paraId="7867D498" w14:textId="77777777" w:rsidR="007D44E7" w:rsidRDefault="007D44E7" w:rsidP="007D44E7">
      <w:pPr>
        <w:spacing w:before="120"/>
      </w:pPr>
      <w:r>
        <w:t>(image here: delete this!)</w:t>
      </w:r>
    </w:p>
    <w:sdt>
      <w:sdtPr>
        <w:rPr>
          <w:rFonts w:ascii="Comic Sans MS" w:hAnsi="Comic Sans MS" w:cs="Arial"/>
          <w:bCs/>
          <w:i/>
          <w:color w:val="0070C0"/>
        </w:rPr>
        <w:id w:val="1478570986"/>
        <w:placeholder>
          <w:docPart w:val="81B8A51F52BC4B019EDA0C98CD095B39"/>
        </w:placeholder>
        <w:showingPlcHdr/>
      </w:sdtPr>
      <w:sdtContent>
        <w:p w14:paraId="4253CB45" w14:textId="77777777" w:rsidR="007D44E7" w:rsidRPr="00490621" w:rsidRDefault="007D44E7" w:rsidP="007D44E7">
          <w:pPr>
            <w:autoSpaceDE w:val="0"/>
            <w:autoSpaceDN w:val="0"/>
            <w:adjustRightInd w:val="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23AA003E" w14:textId="77777777" w:rsidR="007D44E7" w:rsidRDefault="007D44E7" w:rsidP="007D44E7">
      <w:pPr>
        <w:spacing w:before="120"/>
      </w:pPr>
      <w:r>
        <w:t>(image here: delete this!)</w:t>
      </w:r>
    </w:p>
    <w:sdt>
      <w:sdtPr>
        <w:rPr>
          <w:rFonts w:ascii="Comic Sans MS" w:hAnsi="Comic Sans MS" w:cs="Arial"/>
          <w:bCs/>
          <w:i/>
          <w:color w:val="0070C0"/>
        </w:rPr>
        <w:id w:val="-264691374"/>
        <w:placeholder>
          <w:docPart w:val="9846DA5A59C64780A6A77DB5F181106E"/>
        </w:placeholder>
        <w:showingPlcHdr/>
      </w:sdtPr>
      <w:sdtContent>
        <w:p w14:paraId="4BD80CC2" w14:textId="77777777" w:rsidR="007D44E7" w:rsidRPr="00490621" w:rsidRDefault="007D44E7" w:rsidP="007D44E7">
          <w:pPr>
            <w:autoSpaceDE w:val="0"/>
            <w:autoSpaceDN w:val="0"/>
            <w:adjustRightInd w:val="0"/>
            <w:rPr>
              <w:rFonts w:ascii="Comic Sans MS" w:hAnsi="Comic Sans MS" w:cs="Arial"/>
              <w:bCs/>
              <w:i/>
              <w:color w:val="0070C0"/>
            </w:rPr>
          </w:pPr>
          <w:r w:rsidRPr="00490621">
            <w:rPr>
              <w:rStyle w:val="PlaceholderText"/>
              <w:rFonts w:ascii="Comic Sans MS" w:hAnsi="Comic Sans MS"/>
              <w:i/>
              <w:color w:val="0070C0"/>
            </w:rPr>
            <w:t>Click or tap here to enter text.</w:t>
          </w:r>
        </w:p>
      </w:sdtContent>
    </w:sdt>
    <w:p w14:paraId="1AF948B5" w14:textId="77777777" w:rsidR="007D44E7" w:rsidRDefault="007D44E7" w:rsidP="00095551">
      <w:pPr>
        <w:spacing w:before="120"/>
      </w:pPr>
    </w:p>
    <w:p w14:paraId="0FB80DC7" w14:textId="1B3DB066" w:rsidR="007D44E7" w:rsidRPr="00967076" w:rsidRDefault="007D44E7" w:rsidP="00967076">
      <w:pPr>
        <w:spacing w:before="0" w:after="0"/>
        <w:rPr>
          <w:rFonts w:cs="Arial"/>
          <w:b/>
          <w:bCs/>
          <w:color w:val="0070C0"/>
          <w:sz w:val="28"/>
          <w:szCs w:val="28"/>
          <w:highlight w:val="lightGray"/>
        </w:rPr>
      </w:pPr>
    </w:p>
    <w:sectPr w:rsidR="007D44E7" w:rsidRPr="00967076" w:rsidSect="00CB58BD">
      <w:headerReference w:type="default" r:id="rId18"/>
      <w:footerReference w:type="default" r:id="rId19"/>
      <w:type w:val="continuous"/>
      <w:pgSz w:w="12240" w:h="15840"/>
      <w:pgMar w:top="1080" w:right="1080" w:bottom="1080" w:left="10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EBE90" w14:textId="77777777" w:rsidR="00CB58BD" w:rsidRDefault="00CB58BD" w:rsidP="009A147C">
      <w:r>
        <w:separator/>
      </w:r>
    </w:p>
    <w:p w14:paraId="7F216430" w14:textId="77777777" w:rsidR="00CB58BD" w:rsidRDefault="00CB58BD"/>
  </w:endnote>
  <w:endnote w:type="continuationSeparator" w:id="0">
    <w:p w14:paraId="055C6FDD" w14:textId="77777777" w:rsidR="00CB58BD" w:rsidRDefault="00CB58BD" w:rsidP="009A147C">
      <w:r>
        <w:continuationSeparator/>
      </w:r>
    </w:p>
    <w:p w14:paraId="463C1D0B" w14:textId="77777777" w:rsidR="00CB58BD" w:rsidRDefault="00CB58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9BC0" w14:textId="1FBFE720" w:rsidR="00D12864" w:rsidRPr="00C73592" w:rsidRDefault="004F2E7B" w:rsidP="00A402B3">
    <w:pPr>
      <w:pStyle w:val="Footer"/>
      <w:pBdr>
        <w:top w:val="single" w:sz="4" w:space="1" w:color="auto"/>
      </w:pBdr>
      <w:tabs>
        <w:tab w:val="clear" w:pos="9360"/>
        <w:tab w:val="right" w:pos="10080"/>
      </w:tabs>
      <w:rPr>
        <w:rFonts w:cs="Arial"/>
        <w:sz w:val="20"/>
        <w:szCs w:val="20"/>
        <w:lang w:val="en-US"/>
      </w:rPr>
    </w:pPr>
    <w:r>
      <w:rPr>
        <w:rFonts w:cs="Arial"/>
        <w:sz w:val="20"/>
        <w:szCs w:val="20"/>
        <w:lang w:val="en-US"/>
      </w:rPr>
      <w:t>DP</w:t>
    </w:r>
    <w:r w:rsidR="001335B1">
      <w:rPr>
        <w:rFonts w:cs="Arial"/>
        <w:sz w:val="20"/>
        <w:szCs w:val="20"/>
        <w:lang w:val="en-US"/>
      </w:rPr>
      <w:t>4-p2</w:t>
    </w:r>
    <w:r>
      <w:rPr>
        <w:rFonts w:cs="Arial"/>
        <w:sz w:val="20"/>
        <w:szCs w:val="20"/>
        <w:lang w:val="en-US"/>
      </w:rPr>
      <w:t xml:space="preserve"> Worksheet</w:t>
    </w:r>
    <w:r w:rsidR="00D12864" w:rsidRPr="00292F89">
      <w:rPr>
        <w:rFonts w:cs="Arial"/>
        <w:sz w:val="20"/>
        <w:szCs w:val="20"/>
      </w:rPr>
      <w:tab/>
    </w:r>
    <w:r w:rsidR="00D12864" w:rsidRPr="00292F89">
      <w:rPr>
        <w:rFonts w:cs="Arial"/>
        <w:sz w:val="20"/>
        <w:szCs w:val="20"/>
      </w:rPr>
      <w:tab/>
      <w:t xml:space="preserve">p. </w:t>
    </w:r>
    <w:r w:rsidR="00D12864" w:rsidRPr="00292F89">
      <w:rPr>
        <w:rStyle w:val="PageNumber"/>
        <w:rFonts w:cs="Arial"/>
        <w:sz w:val="20"/>
        <w:szCs w:val="20"/>
      </w:rPr>
      <w:fldChar w:fldCharType="begin"/>
    </w:r>
    <w:r w:rsidR="00D12864" w:rsidRPr="00292F89">
      <w:rPr>
        <w:rStyle w:val="PageNumber"/>
        <w:rFonts w:cs="Arial"/>
        <w:sz w:val="20"/>
        <w:szCs w:val="20"/>
      </w:rPr>
      <w:instrText xml:space="preserve"> PAGE </w:instrText>
    </w:r>
    <w:r w:rsidR="00D12864" w:rsidRPr="00292F89">
      <w:rPr>
        <w:rStyle w:val="PageNumber"/>
        <w:rFonts w:cs="Arial"/>
        <w:sz w:val="20"/>
        <w:szCs w:val="20"/>
      </w:rPr>
      <w:fldChar w:fldCharType="separate"/>
    </w:r>
    <w:r w:rsidR="00380FD5">
      <w:rPr>
        <w:rStyle w:val="PageNumber"/>
        <w:rFonts w:cs="Arial"/>
        <w:noProof/>
        <w:sz w:val="20"/>
        <w:szCs w:val="20"/>
      </w:rPr>
      <w:t>6</w:t>
    </w:r>
    <w:r w:rsidR="00D12864" w:rsidRPr="00292F89">
      <w:rPr>
        <w:rStyle w:val="PageNumbe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39C1A" w14:textId="77777777" w:rsidR="00CB58BD" w:rsidRDefault="00CB58BD" w:rsidP="009A147C">
      <w:r>
        <w:separator/>
      </w:r>
    </w:p>
    <w:p w14:paraId="64A854E1" w14:textId="77777777" w:rsidR="00CB58BD" w:rsidRDefault="00CB58BD"/>
  </w:footnote>
  <w:footnote w:type="continuationSeparator" w:id="0">
    <w:p w14:paraId="617F00E1" w14:textId="77777777" w:rsidR="00CB58BD" w:rsidRDefault="00CB58BD" w:rsidP="009A147C">
      <w:r>
        <w:continuationSeparator/>
      </w:r>
    </w:p>
    <w:p w14:paraId="6051AF66" w14:textId="77777777" w:rsidR="00CB58BD" w:rsidRDefault="00CB58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15CA" w14:textId="5F2E80D7" w:rsidR="00D12864" w:rsidRPr="00C73592" w:rsidRDefault="00D12864" w:rsidP="00A402B3">
    <w:pPr>
      <w:pStyle w:val="Header"/>
      <w:tabs>
        <w:tab w:val="clear" w:pos="9360"/>
        <w:tab w:val="right" w:pos="10080"/>
      </w:tabs>
      <w:rPr>
        <w:rFonts w:cs="Arial"/>
        <w:szCs w:val="22"/>
        <w:u w:val="single"/>
        <w:lang w:val="en-US"/>
      </w:rPr>
    </w:pPr>
    <w:r w:rsidRPr="004157FD">
      <w:rPr>
        <w:rFonts w:cs="Arial"/>
        <w:szCs w:val="22"/>
      </w:rPr>
      <w:tab/>
    </w:r>
    <w:r w:rsidRPr="004157FD">
      <w:rPr>
        <w:rFonts w:cs="Arial"/>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32E5"/>
    <w:multiLevelType w:val="hybridMultilevel"/>
    <w:tmpl w:val="AB10EEFA"/>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46F2B"/>
    <w:multiLevelType w:val="hybridMultilevel"/>
    <w:tmpl w:val="7304D17C"/>
    <w:lvl w:ilvl="0" w:tplc="0409000F">
      <w:start w:val="1"/>
      <w:numFmt w:val="decimal"/>
      <w:lvlText w:val="%1."/>
      <w:lvlJc w:val="left"/>
      <w:pPr>
        <w:ind w:left="450" w:hanging="360"/>
      </w:pPr>
    </w:lvl>
    <w:lvl w:ilvl="1" w:tplc="393044FE">
      <w:start w:val="1"/>
      <w:numFmt w:val="lowerLetter"/>
      <w:lvlText w:val="%2."/>
      <w:lvlJc w:val="left"/>
      <w:pPr>
        <w:ind w:left="1530" w:hanging="360"/>
      </w:pPr>
      <w:rPr>
        <w:sz w:val="22"/>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5653340"/>
    <w:multiLevelType w:val="hybridMultilevel"/>
    <w:tmpl w:val="AA6A4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7D6F95"/>
    <w:multiLevelType w:val="hybridMultilevel"/>
    <w:tmpl w:val="F664E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8A4DCC"/>
    <w:multiLevelType w:val="hybridMultilevel"/>
    <w:tmpl w:val="F0E2CDF2"/>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32741"/>
    <w:multiLevelType w:val="hybridMultilevel"/>
    <w:tmpl w:val="4FE4731A"/>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4011F"/>
    <w:multiLevelType w:val="hybridMultilevel"/>
    <w:tmpl w:val="DF288156"/>
    <w:lvl w:ilvl="0" w:tplc="C8BA19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C330F"/>
    <w:multiLevelType w:val="hybridMultilevel"/>
    <w:tmpl w:val="FAB47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4F50A6"/>
    <w:multiLevelType w:val="hybridMultilevel"/>
    <w:tmpl w:val="B16A9E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347B7"/>
    <w:multiLevelType w:val="hybridMultilevel"/>
    <w:tmpl w:val="AB10EEFA"/>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82D8C"/>
    <w:multiLevelType w:val="hybridMultilevel"/>
    <w:tmpl w:val="FCCA66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E1215A"/>
    <w:multiLevelType w:val="hybridMultilevel"/>
    <w:tmpl w:val="4FE4731A"/>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14350"/>
    <w:multiLevelType w:val="hybridMultilevel"/>
    <w:tmpl w:val="1EFA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54A0A"/>
    <w:multiLevelType w:val="hybridMultilevel"/>
    <w:tmpl w:val="635898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AE2549"/>
    <w:multiLevelType w:val="hybridMultilevel"/>
    <w:tmpl w:val="99F83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A5786"/>
    <w:multiLevelType w:val="hybridMultilevel"/>
    <w:tmpl w:val="0D3ABA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DDC4FB4"/>
    <w:multiLevelType w:val="hybridMultilevel"/>
    <w:tmpl w:val="C9A0AB4A"/>
    <w:lvl w:ilvl="0" w:tplc="BE4E6106">
      <w:start w:val="1"/>
      <w:numFmt w:val="bullet"/>
      <w:lvlText w:val=""/>
      <w:lvlJc w:val="left"/>
      <w:pPr>
        <w:tabs>
          <w:tab w:val="num" w:pos="720"/>
        </w:tabs>
        <w:ind w:left="720" w:hanging="360"/>
      </w:pPr>
      <w:rPr>
        <w:rFonts w:ascii="Wingdings" w:hAnsi="Wingdings" w:hint="default"/>
      </w:rPr>
    </w:lvl>
    <w:lvl w:ilvl="1" w:tplc="96D85B70" w:tentative="1">
      <w:start w:val="1"/>
      <w:numFmt w:val="bullet"/>
      <w:lvlText w:val=""/>
      <w:lvlJc w:val="left"/>
      <w:pPr>
        <w:tabs>
          <w:tab w:val="num" w:pos="1440"/>
        </w:tabs>
        <w:ind w:left="1440" w:hanging="360"/>
      </w:pPr>
      <w:rPr>
        <w:rFonts w:ascii="Wingdings" w:hAnsi="Wingdings" w:hint="default"/>
      </w:rPr>
    </w:lvl>
    <w:lvl w:ilvl="2" w:tplc="34923ED0" w:tentative="1">
      <w:start w:val="1"/>
      <w:numFmt w:val="bullet"/>
      <w:lvlText w:val=""/>
      <w:lvlJc w:val="left"/>
      <w:pPr>
        <w:tabs>
          <w:tab w:val="num" w:pos="2160"/>
        </w:tabs>
        <w:ind w:left="2160" w:hanging="360"/>
      </w:pPr>
      <w:rPr>
        <w:rFonts w:ascii="Wingdings" w:hAnsi="Wingdings" w:hint="default"/>
      </w:rPr>
    </w:lvl>
    <w:lvl w:ilvl="3" w:tplc="046ABE0E" w:tentative="1">
      <w:start w:val="1"/>
      <w:numFmt w:val="bullet"/>
      <w:lvlText w:val=""/>
      <w:lvlJc w:val="left"/>
      <w:pPr>
        <w:tabs>
          <w:tab w:val="num" w:pos="2880"/>
        </w:tabs>
        <w:ind w:left="2880" w:hanging="360"/>
      </w:pPr>
      <w:rPr>
        <w:rFonts w:ascii="Wingdings" w:hAnsi="Wingdings" w:hint="default"/>
      </w:rPr>
    </w:lvl>
    <w:lvl w:ilvl="4" w:tplc="D8921BC0" w:tentative="1">
      <w:start w:val="1"/>
      <w:numFmt w:val="bullet"/>
      <w:lvlText w:val=""/>
      <w:lvlJc w:val="left"/>
      <w:pPr>
        <w:tabs>
          <w:tab w:val="num" w:pos="3600"/>
        </w:tabs>
        <w:ind w:left="3600" w:hanging="360"/>
      </w:pPr>
      <w:rPr>
        <w:rFonts w:ascii="Wingdings" w:hAnsi="Wingdings" w:hint="default"/>
      </w:rPr>
    </w:lvl>
    <w:lvl w:ilvl="5" w:tplc="1F58D8E4" w:tentative="1">
      <w:start w:val="1"/>
      <w:numFmt w:val="bullet"/>
      <w:lvlText w:val=""/>
      <w:lvlJc w:val="left"/>
      <w:pPr>
        <w:tabs>
          <w:tab w:val="num" w:pos="4320"/>
        </w:tabs>
        <w:ind w:left="4320" w:hanging="360"/>
      </w:pPr>
      <w:rPr>
        <w:rFonts w:ascii="Wingdings" w:hAnsi="Wingdings" w:hint="default"/>
      </w:rPr>
    </w:lvl>
    <w:lvl w:ilvl="6" w:tplc="44280FA2" w:tentative="1">
      <w:start w:val="1"/>
      <w:numFmt w:val="bullet"/>
      <w:lvlText w:val=""/>
      <w:lvlJc w:val="left"/>
      <w:pPr>
        <w:tabs>
          <w:tab w:val="num" w:pos="5040"/>
        </w:tabs>
        <w:ind w:left="5040" w:hanging="360"/>
      </w:pPr>
      <w:rPr>
        <w:rFonts w:ascii="Wingdings" w:hAnsi="Wingdings" w:hint="default"/>
      </w:rPr>
    </w:lvl>
    <w:lvl w:ilvl="7" w:tplc="25A81FC8" w:tentative="1">
      <w:start w:val="1"/>
      <w:numFmt w:val="bullet"/>
      <w:lvlText w:val=""/>
      <w:lvlJc w:val="left"/>
      <w:pPr>
        <w:tabs>
          <w:tab w:val="num" w:pos="5760"/>
        </w:tabs>
        <w:ind w:left="5760" w:hanging="360"/>
      </w:pPr>
      <w:rPr>
        <w:rFonts w:ascii="Wingdings" w:hAnsi="Wingdings" w:hint="default"/>
      </w:rPr>
    </w:lvl>
    <w:lvl w:ilvl="8" w:tplc="AEB0135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10510ED"/>
    <w:multiLevelType w:val="hybridMultilevel"/>
    <w:tmpl w:val="3F26FB16"/>
    <w:lvl w:ilvl="0" w:tplc="1744E18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E564F"/>
    <w:multiLevelType w:val="hybridMultilevel"/>
    <w:tmpl w:val="F0E2CDF2"/>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FC46F7"/>
    <w:multiLevelType w:val="hybridMultilevel"/>
    <w:tmpl w:val="4FE4731A"/>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71E1A"/>
    <w:multiLevelType w:val="hybridMultilevel"/>
    <w:tmpl w:val="F2A67D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B776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2AD6DB4"/>
    <w:multiLevelType w:val="hybridMultilevel"/>
    <w:tmpl w:val="4C4C543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54323ED5"/>
    <w:multiLevelType w:val="hybridMultilevel"/>
    <w:tmpl w:val="2A7419C0"/>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54691108"/>
    <w:multiLevelType w:val="hybridMultilevel"/>
    <w:tmpl w:val="DB6E992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D3135"/>
    <w:multiLevelType w:val="hybridMultilevel"/>
    <w:tmpl w:val="E92CFAE2"/>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7C60A35"/>
    <w:multiLevelType w:val="hybridMultilevel"/>
    <w:tmpl w:val="8BA24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F76473"/>
    <w:multiLevelType w:val="hybridMultilevel"/>
    <w:tmpl w:val="9926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25E17"/>
    <w:multiLevelType w:val="hybridMultilevel"/>
    <w:tmpl w:val="A8AC6D12"/>
    <w:lvl w:ilvl="0" w:tplc="42D2E55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E2142"/>
    <w:multiLevelType w:val="hybridMultilevel"/>
    <w:tmpl w:val="234090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FB7654"/>
    <w:multiLevelType w:val="multilevel"/>
    <w:tmpl w:val="2BC69390"/>
    <w:lvl w:ilvl="0">
      <w:start w:val="1"/>
      <w:numFmt w:val="upp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40D1F80"/>
    <w:multiLevelType w:val="hybridMultilevel"/>
    <w:tmpl w:val="46023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BB5702"/>
    <w:multiLevelType w:val="hybridMultilevel"/>
    <w:tmpl w:val="1EFA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104D18"/>
    <w:multiLevelType w:val="hybridMultilevel"/>
    <w:tmpl w:val="FABA57A6"/>
    <w:lvl w:ilvl="0" w:tplc="42D2E554">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243023"/>
    <w:multiLevelType w:val="hybridMultilevel"/>
    <w:tmpl w:val="77300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53142E"/>
    <w:multiLevelType w:val="hybridMultilevel"/>
    <w:tmpl w:val="FFDADB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5284984"/>
    <w:multiLevelType w:val="hybridMultilevel"/>
    <w:tmpl w:val="D22C967C"/>
    <w:lvl w:ilvl="0" w:tplc="2C36876E">
      <w:start w:val="1"/>
      <w:numFmt w:val="decimal"/>
      <w:lvlText w:val="%1."/>
      <w:lvlJc w:val="left"/>
      <w:pPr>
        <w:ind w:left="720" w:hanging="360"/>
      </w:pPr>
      <w:rPr>
        <w:rFonts w:hint="default"/>
        <w:color w:val="auto"/>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722AF5"/>
    <w:multiLevelType w:val="hybridMultilevel"/>
    <w:tmpl w:val="A6046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C431E"/>
    <w:multiLevelType w:val="hybridMultilevel"/>
    <w:tmpl w:val="1EFA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6155395">
    <w:abstractNumId w:val="35"/>
  </w:num>
  <w:num w:numId="2" w16cid:durableId="1598173196">
    <w:abstractNumId w:val="20"/>
  </w:num>
  <w:num w:numId="3" w16cid:durableId="1692678327">
    <w:abstractNumId w:val="27"/>
  </w:num>
  <w:num w:numId="4" w16cid:durableId="71197863">
    <w:abstractNumId w:val="37"/>
  </w:num>
  <w:num w:numId="5" w16cid:durableId="1454401967">
    <w:abstractNumId w:val="1"/>
  </w:num>
  <w:num w:numId="6" w16cid:durableId="352151824">
    <w:abstractNumId w:val="25"/>
  </w:num>
  <w:num w:numId="7" w16cid:durableId="686059193">
    <w:abstractNumId w:val="9"/>
  </w:num>
  <w:num w:numId="8" w16cid:durableId="422804051">
    <w:abstractNumId w:val="15"/>
  </w:num>
  <w:num w:numId="9" w16cid:durableId="1840197101">
    <w:abstractNumId w:val="28"/>
  </w:num>
  <w:num w:numId="10" w16cid:durableId="2114470732">
    <w:abstractNumId w:val="11"/>
  </w:num>
  <w:num w:numId="11" w16cid:durableId="402993015">
    <w:abstractNumId w:val="29"/>
  </w:num>
  <w:num w:numId="12" w16cid:durableId="605233849">
    <w:abstractNumId w:val="18"/>
  </w:num>
  <w:num w:numId="13" w16cid:durableId="1917662206">
    <w:abstractNumId w:val="17"/>
  </w:num>
  <w:num w:numId="14" w16cid:durableId="1640917431">
    <w:abstractNumId w:val="5"/>
  </w:num>
  <w:num w:numId="15" w16cid:durableId="895244768">
    <w:abstractNumId w:val="6"/>
  </w:num>
  <w:num w:numId="16" w16cid:durableId="1418477855">
    <w:abstractNumId w:val="24"/>
  </w:num>
  <w:num w:numId="17" w16cid:durableId="593132109">
    <w:abstractNumId w:val="19"/>
  </w:num>
  <w:num w:numId="18" w16cid:durableId="775247815">
    <w:abstractNumId w:val="0"/>
  </w:num>
  <w:num w:numId="19" w16cid:durableId="267468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5324296">
    <w:abstractNumId w:val="24"/>
  </w:num>
  <w:num w:numId="21" w16cid:durableId="1220824101">
    <w:abstractNumId w:val="16"/>
  </w:num>
  <w:num w:numId="22" w16cid:durableId="1961917903">
    <w:abstractNumId w:val="26"/>
  </w:num>
  <w:num w:numId="23" w16cid:durableId="129985496">
    <w:abstractNumId w:val="2"/>
  </w:num>
  <w:num w:numId="24" w16cid:durableId="773522012">
    <w:abstractNumId w:val="36"/>
  </w:num>
  <w:num w:numId="25" w16cid:durableId="395326556">
    <w:abstractNumId w:val="4"/>
  </w:num>
  <w:num w:numId="26" w16cid:durableId="174541070">
    <w:abstractNumId w:val="7"/>
  </w:num>
  <w:num w:numId="27" w16cid:durableId="12259907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6676474">
    <w:abstractNumId w:val="33"/>
  </w:num>
  <w:num w:numId="29" w16cid:durableId="135686109">
    <w:abstractNumId w:val="13"/>
  </w:num>
  <w:num w:numId="30" w16cid:durableId="533418934">
    <w:abstractNumId w:val="14"/>
  </w:num>
  <w:num w:numId="31" w16cid:durableId="385495385">
    <w:abstractNumId w:val="31"/>
  </w:num>
  <w:num w:numId="32" w16cid:durableId="1154371527">
    <w:abstractNumId w:val="3"/>
  </w:num>
  <w:num w:numId="33" w16cid:durableId="2079016830">
    <w:abstractNumId w:val="22"/>
  </w:num>
  <w:num w:numId="34" w16cid:durableId="1708874539">
    <w:abstractNumId w:val="30"/>
  </w:num>
  <w:num w:numId="35" w16cid:durableId="47387630">
    <w:abstractNumId w:val="23"/>
  </w:num>
  <w:num w:numId="36" w16cid:durableId="325210403">
    <w:abstractNumId w:val="38"/>
  </w:num>
  <w:num w:numId="37" w16cid:durableId="380447694">
    <w:abstractNumId w:val="8"/>
  </w:num>
  <w:num w:numId="38" w16cid:durableId="1655181696">
    <w:abstractNumId w:val="12"/>
  </w:num>
  <w:num w:numId="39" w16cid:durableId="1988511515">
    <w:abstractNumId w:val="32"/>
  </w:num>
  <w:num w:numId="40" w16cid:durableId="1113983839">
    <w:abstractNumId w:val="10"/>
  </w:num>
  <w:num w:numId="41" w16cid:durableId="1453283615">
    <w:abstractNumId w:val="21"/>
  </w:num>
  <w:num w:numId="42" w16cid:durableId="44893717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1DE"/>
    <w:rsid w:val="00000BF9"/>
    <w:rsid w:val="0000134A"/>
    <w:rsid w:val="00002B01"/>
    <w:rsid w:val="00002B97"/>
    <w:rsid w:val="000038FB"/>
    <w:rsid w:val="0000426E"/>
    <w:rsid w:val="00004739"/>
    <w:rsid w:val="00006686"/>
    <w:rsid w:val="00010224"/>
    <w:rsid w:val="00010AE8"/>
    <w:rsid w:val="00010ED9"/>
    <w:rsid w:val="00011AC2"/>
    <w:rsid w:val="00012A77"/>
    <w:rsid w:val="00012DF7"/>
    <w:rsid w:val="00015376"/>
    <w:rsid w:val="00015788"/>
    <w:rsid w:val="00015F0E"/>
    <w:rsid w:val="0001653A"/>
    <w:rsid w:val="0001666A"/>
    <w:rsid w:val="000204B2"/>
    <w:rsid w:val="000209B3"/>
    <w:rsid w:val="00020C24"/>
    <w:rsid w:val="00020FC4"/>
    <w:rsid w:val="000210EC"/>
    <w:rsid w:val="000215F9"/>
    <w:rsid w:val="000217CF"/>
    <w:rsid w:val="00022C13"/>
    <w:rsid w:val="00024CA4"/>
    <w:rsid w:val="0002520C"/>
    <w:rsid w:val="0002742B"/>
    <w:rsid w:val="00030239"/>
    <w:rsid w:val="00030DDF"/>
    <w:rsid w:val="00030F7A"/>
    <w:rsid w:val="0003135B"/>
    <w:rsid w:val="0003145F"/>
    <w:rsid w:val="00031714"/>
    <w:rsid w:val="000325D3"/>
    <w:rsid w:val="00032747"/>
    <w:rsid w:val="0003371C"/>
    <w:rsid w:val="00033DB2"/>
    <w:rsid w:val="00034329"/>
    <w:rsid w:val="000347AC"/>
    <w:rsid w:val="00035613"/>
    <w:rsid w:val="00035618"/>
    <w:rsid w:val="000361D2"/>
    <w:rsid w:val="00036889"/>
    <w:rsid w:val="00036F87"/>
    <w:rsid w:val="000373A7"/>
    <w:rsid w:val="000378F4"/>
    <w:rsid w:val="00037B32"/>
    <w:rsid w:val="00040A51"/>
    <w:rsid w:val="00040F80"/>
    <w:rsid w:val="00041ADC"/>
    <w:rsid w:val="00043004"/>
    <w:rsid w:val="00043410"/>
    <w:rsid w:val="000439B4"/>
    <w:rsid w:val="000443DC"/>
    <w:rsid w:val="0004569D"/>
    <w:rsid w:val="000464F7"/>
    <w:rsid w:val="00050821"/>
    <w:rsid w:val="00050A20"/>
    <w:rsid w:val="00051CFF"/>
    <w:rsid w:val="0005317F"/>
    <w:rsid w:val="0005331E"/>
    <w:rsid w:val="000536EA"/>
    <w:rsid w:val="000547D7"/>
    <w:rsid w:val="000555A5"/>
    <w:rsid w:val="00055D91"/>
    <w:rsid w:val="00055E8F"/>
    <w:rsid w:val="000561A6"/>
    <w:rsid w:val="00056501"/>
    <w:rsid w:val="00057C27"/>
    <w:rsid w:val="00057E50"/>
    <w:rsid w:val="00060FE6"/>
    <w:rsid w:val="0006133B"/>
    <w:rsid w:val="00061C86"/>
    <w:rsid w:val="00061D7E"/>
    <w:rsid w:val="00064C4B"/>
    <w:rsid w:val="00064F9F"/>
    <w:rsid w:val="000650F8"/>
    <w:rsid w:val="00065AC8"/>
    <w:rsid w:val="00066270"/>
    <w:rsid w:val="0006716D"/>
    <w:rsid w:val="0006758F"/>
    <w:rsid w:val="000702D7"/>
    <w:rsid w:val="00070456"/>
    <w:rsid w:val="000712DB"/>
    <w:rsid w:val="00071651"/>
    <w:rsid w:val="00071F0F"/>
    <w:rsid w:val="00072C16"/>
    <w:rsid w:val="00072C5D"/>
    <w:rsid w:val="0007321A"/>
    <w:rsid w:val="0007384A"/>
    <w:rsid w:val="00074D15"/>
    <w:rsid w:val="00075B75"/>
    <w:rsid w:val="00075B7E"/>
    <w:rsid w:val="0007637A"/>
    <w:rsid w:val="000769BD"/>
    <w:rsid w:val="00080352"/>
    <w:rsid w:val="00080D13"/>
    <w:rsid w:val="0008278A"/>
    <w:rsid w:val="000851E6"/>
    <w:rsid w:val="00090356"/>
    <w:rsid w:val="00091C10"/>
    <w:rsid w:val="00091E10"/>
    <w:rsid w:val="000947CC"/>
    <w:rsid w:val="000948B2"/>
    <w:rsid w:val="00095551"/>
    <w:rsid w:val="000956B2"/>
    <w:rsid w:val="0009583D"/>
    <w:rsid w:val="00096E62"/>
    <w:rsid w:val="00097276"/>
    <w:rsid w:val="00097314"/>
    <w:rsid w:val="000A0725"/>
    <w:rsid w:val="000A100C"/>
    <w:rsid w:val="000A167C"/>
    <w:rsid w:val="000A1A3B"/>
    <w:rsid w:val="000A1B84"/>
    <w:rsid w:val="000A2CCE"/>
    <w:rsid w:val="000A32E7"/>
    <w:rsid w:val="000A4145"/>
    <w:rsid w:val="000A525A"/>
    <w:rsid w:val="000A526A"/>
    <w:rsid w:val="000A5AA1"/>
    <w:rsid w:val="000A6931"/>
    <w:rsid w:val="000A7A8C"/>
    <w:rsid w:val="000A7BF7"/>
    <w:rsid w:val="000B12E8"/>
    <w:rsid w:val="000B2721"/>
    <w:rsid w:val="000B2900"/>
    <w:rsid w:val="000B39FE"/>
    <w:rsid w:val="000B3CDB"/>
    <w:rsid w:val="000B50DC"/>
    <w:rsid w:val="000B73B0"/>
    <w:rsid w:val="000B7475"/>
    <w:rsid w:val="000B7CCD"/>
    <w:rsid w:val="000B7D72"/>
    <w:rsid w:val="000C18FA"/>
    <w:rsid w:val="000C3726"/>
    <w:rsid w:val="000C38E1"/>
    <w:rsid w:val="000C43B4"/>
    <w:rsid w:val="000C4696"/>
    <w:rsid w:val="000C61DF"/>
    <w:rsid w:val="000C628F"/>
    <w:rsid w:val="000C7B1A"/>
    <w:rsid w:val="000D005D"/>
    <w:rsid w:val="000D0351"/>
    <w:rsid w:val="000D0FC4"/>
    <w:rsid w:val="000D13B5"/>
    <w:rsid w:val="000D19C2"/>
    <w:rsid w:val="000D2D02"/>
    <w:rsid w:val="000D3698"/>
    <w:rsid w:val="000D3859"/>
    <w:rsid w:val="000D42A8"/>
    <w:rsid w:val="000D4E24"/>
    <w:rsid w:val="000D5363"/>
    <w:rsid w:val="000D5BD7"/>
    <w:rsid w:val="000D637E"/>
    <w:rsid w:val="000D706F"/>
    <w:rsid w:val="000D762A"/>
    <w:rsid w:val="000D78F8"/>
    <w:rsid w:val="000E0166"/>
    <w:rsid w:val="000E14D7"/>
    <w:rsid w:val="000E28FD"/>
    <w:rsid w:val="000E2961"/>
    <w:rsid w:val="000E2BDD"/>
    <w:rsid w:val="000E38BB"/>
    <w:rsid w:val="000E3E02"/>
    <w:rsid w:val="000E4436"/>
    <w:rsid w:val="000E4B4A"/>
    <w:rsid w:val="000E4BBF"/>
    <w:rsid w:val="000E5616"/>
    <w:rsid w:val="000E5807"/>
    <w:rsid w:val="000E58BA"/>
    <w:rsid w:val="000E6025"/>
    <w:rsid w:val="000E61D9"/>
    <w:rsid w:val="000E62F0"/>
    <w:rsid w:val="000E7AC5"/>
    <w:rsid w:val="000E7B05"/>
    <w:rsid w:val="000E7E18"/>
    <w:rsid w:val="000F063D"/>
    <w:rsid w:val="000F1871"/>
    <w:rsid w:val="000F20CD"/>
    <w:rsid w:val="000F3AF4"/>
    <w:rsid w:val="000F4423"/>
    <w:rsid w:val="000F51BB"/>
    <w:rsid w:val="000F554D"/>
    <w:rsid w:val="000F5EAA"/>
    <w:rsid w:val="000F6762"/>
    <w:rsid w:val="000F70B6"/>
    <w:rsid w:val="000F74A8"/>
    <w:rsid w:val="000F7A87"/>
    <w:rsid w:val="0010025E"/>
    <w:rsid w:val="001004F1"/>
    <w:rsid w:val="00100B6B"/>
    <w:rsid w:val="00100BC9"/>
    <w:rsid w:val="00100C48"/>
    <w:rsid w:val="00101258"/>
    <w:rsid w:val="00101483"/>
    <w:rsid w:val="00102389"/>
    <w:rsid w:val="00102925"/>
    <w:rsid w:val="00102EF0"/>
    <w:rsid w:val="00103456"/>
    <w:rsid w:val="00103854"/>
    <w:rsid w:val="001042F5"/>
    <w:rsid w:val="0010520F"/>
    <w:rsid w:val="00105E81"/>
    <w:rsid w:val="001060FD"/>
    <w:rsid w:val="00106D27"/>
    <w:rsid w:val="0011116D"/>
    <w:rsid w:val="001113AC"/>
    <w:rsid w:val="0011264D"/>
    <w:rsid w:val="0011296A"/>
    <w:rsid w:val="001139CA"/>
    <w:rsid w:val="00113A45"/>
    <w:rsid w:val="00114160"/>
    <w:rsid w:val="001145B2"/>
    <w:rsid w:val="00114CE7"/>
    <w:rsid w:val="00114D77"/>
    <w:rsid w:val="00114F23"/>
    <w:rsid w:val="0011677C"/>
    <w:rsid w:val="0011759B"/>
    <w:rsid w:val="001175D5"/>
    <w:rsid w:val="001203C7"/>
    <w:rsid w:val="00120B3C"/>
    <w:rsid w:val="00120D28"/>
    <w:rsid w:val="001210BC"/>
    <w:rsid w:val="00121ED4"/>
    <w:rsid w:val="001226E9"/>
    <w:rsid w:val="0012502E"/>
    <w:rsid w:val="0012592A"/>
    <w:rsid w:val="00126429"/>
    <w:rsid w:val="00126CFA"/>
    <w:rsid w:val="001302E8"/>
    <w:rsid w:val="0013126E"/>
    <w:rsid w:val="00131A11"/>
    <w:rsid w:val="0013292D"/>
    <w:rsid w:val="00132B41"/>
    <w:rsid w:val="001334F9"/>
    <w:rsid w:val="001335B1"/>
    <w:rsid w:val="001341E4"/>
    <w:rsid w:val="00135170"/>
    <w:rsid w:val="001351A3"/>
    <w:rsid w:val="001368C3"/>
    <w:rsid w:val="00136D89"/>
    <w:rsid w:val="00137058"/>
    <w:rsid w:val="00137897"/>
    <w:rsid w:val="00137D51"/>
    <w:rsid w:val="00140410"/>
    <w:rsid w:val="001409E3"/>
    <w:rsid w:val="00141629"/>
    <w:rsid w:val="00141BA8"/>
    <w:rsid w:val="00141F1B"/>
    <w:rsid w:val="00142C1E"/>
    <w:rsid w:val="001442D2"/>
    <w:rsid w:val="00145910"/>
    <w:rsid w:val="00150C8C"/>
    <w:rsid w:val="001517A7"/>
    <w:rsid w:val="00151A2E"/>
    <w:rsid w:val="001524BB"/>
    <w:rsid w:val="001527B1"/>
    <w:rsid w:val="00153195"/>
    <w:rsid w:val="00154805"/>
    <w:rsid w:val="00156199"/>
    <w:rsid w:val="001561B1"/>
    <w:rsid w:val="00156751"/>
    <w:rsid w:val="00156ADF"/>
    <w:rsid w:val="0016176F"/>
    <w:rsid w:val="0016241F"/>
    <w:rsid w:val="00162908"/>
    <w:rsid w:val="00162918"/>
    <w:rsid w:val="001651D1"/>
    <w:rsid w:val="001661BA"/>
    <w:rsid w:val="00166237"/>
    <w:rsid w:val="00166F7F"/>
    <w:rsid w:val="001673A9"/>
    <w:rsid w:val="00167778"/>
    <w:rsid w:val="00171ADD"/>
    <w:rsid w:val="00171E0A"/>
    <w:rsid w:val="00172F3B"/>
    <w:rsid w:val="00173212"/>
    <w:rsid w:val="001736AE"/>
    <w:rsid w:val="00173D3F"/>
    <w:rsid w:val="001742B5"/>
    <w:rsid w:val="0017441F"/>
    <w:rsid w:val="00175FF4"/>
    <w:rsid w:val="00176182"/>
    <w:rsid w:val="00176CDF"/>
    <w:rsid w:val="00177007"/>
    <w:rsid w:val="00177284"/>
    <w:rsid w:val="00180081"/>
    <w:rsid w:val="0018040C"/>
    <w:rsid w:val="001808CE"/>
    <w:rsid w:val="001821CA"/>
    <w:rsid w:val="00182C67"/>
    <w:rsid w:val="00183DB7"/>
    <w:rsid w:val="00184614"/>
    <w:rsid w:val="00184C38"/>
    <w:rsid w:val="00185761"/>
    <w:rsid w:val="00185C39"/>
    <w:rsid w:val="00185CEF"/>
    <w:rsid w:val="0018640A"/>
    <w:rsid w:val="00186EE1"/>
    <w:rsid w:val="00187588"/>
    <w:rsid w:val="0019043A"/>
    <w:rsid w:val="00191AAB"/>
    <w:rsid w:val="00191FBD"/>
    <w:rsid w:val="00192D60"/>
    <w:rsid w:val="00193110"/>
    <w:rsid w:val="0019554A"/>
    <w:rsid w:val="00195789"/>
    <w:rsid w:val="00197845"/>
    <w:rsid w:val="00197A46"/>
    <w:rsid w:val="001A085B"/>
    <w:rsid w:val="001A0A2B"/>
    <w:rsid w:val="001A1DE0"/>
    <w:rsid w:val="001A2151"/>
    <w:rsid w:val="001A2C24"/>
    <w:rsid w:val="001A4358"/>
    <w:rsid w:val="001A48FD"/>
    <w:rsid w:val="001A4B6B"/>
    <w:rsid w:val="001A5666"/>
    <w:rsid w:val="001A571E"/>
    <w:rsid w:val="001A6081"/>
    <w:rsid w:val="001A7A7D"/>
    <w:rsid w:val="001B106C"/>
    <w:rsid w:val="001B153B"/>
    <w:rsid w:val="001B1FB2"/>
    <w:rsid w:val="001B2196"/>
    <w:rsid w:val="001B248E"/>
    <w:rsid w:val="001B2F7C"/>
    <w:rsid w:val="001B34A4"/>
    <w:rsid w:val="001B3AC7"/>
    <w:rsid w:val="001B46E0"/>
    <w:rsid w:val="001B603B"/>
    <w:rsid w:val="001B68F1"/>
    <w:rsid w:val="001B6E5A"/>
    <w:rsid w:val="001B711A"/>
    <w:rsid w:val="001B74F2"/>
    <w:rsid w:val="001B7BC7"/>
    <w:rsid w:val="001C0020"/>
    <w:rsid w:val="001C0030"/>
    <w:rsid w:val="001C0540"/>
    <w:rsid w:val="001C17AE"/>
    <w:rsid w:val="001C1A7E"/>
    <w:rsid w:val="001C30EB"/>
    <w:rsid w:val="001C3707"/>
    <w:rsid w:val="001C3CB6"/>
    <w:rsid w:val="001D08B4"/>
    <w:rsid w:val="001D08F8"/>
    <w:rsid w:val="001D1715"/>
    <w:rsid w:val="001D1DB0"/>
    <w:rsid w:val="001D634B"/>
    <w:rsid w:val="001D6837"/>
    <w:rsid w:val="001D68A3"/>
    <w:rsid w:val="001D6D9A"/>
    <w:rsid w:val="001D7CF6"/>
    <w:rsid w:val="001E0A55"/>
    <w:rsid w:val="001E115E"/>
    <w:rsid w:val="001E1A88"/>
    <w:rsid w:val="001E1E6F"/>
    <w:rsid w:val="001E25ED"/>
    <w:rsid w:val="001E3B76"/>
    <w:rsid w:val="001E487B"/>
    <w:rsid w:val="001E54C7"/>
    <w:rsid w:val="001E65C6"/>
    <w:rsid w:val="001E7690"/>
    <w:rsid w:val="001E791E"/>
    <w:rsid w:val="001F0181"/>
    <w:rsid w:val="001F0EE9"/>
    <w:rsid w:val="001F1BFC"/>
    <w:rsid w:val="001F1E81"/>
    <w:rsid w:val="001F1EDB"/>
    <w:rsid w:val="001F4129"/>
    <w:rsid w:val="001F44D8"/>
    <w:rsid w:val="001F4734"/>
    <w:rsid w:val="001F5A50"/>
    <w:rsid w:val="001F6B14"/>
    <w:rsid w:val="001F6BDB"/>
    <w:rsid w:val="00200AF7"/>
    <w:rsid w:val="00202050"/>
    <w:rsid w:val="002034FE"/>
    <w:rsid w:val="0020360C"/>
    <w:rsid w:val="00203A80"/>
    <w:rsid w:val="00203BD7"/>
    <w:rsid w:val="00203D6C"/>
    <w:rsid w:val="00204EAC"/>
    <w:rsid w:val="00206612"/>
    <w:rsid w:val="0020686D"/>
    <w:rsid w:val="00206F1E"/>
    <w:rsid w:val="002070DD"/>
    <w:rsid w:val="00207434"/>
    <w:rsid w:val="0021049B"/>
    <w:rsid w:val="0021107E"/>
    <w:rsid w:val="00211EEB"/>
    <w:rsid w:val="00211FC0"/>
    <w:rsid w:val="0021273B"/>
    <w:rsid w:val="00213479"/>
    <w:rsid w:val="00213F76"/>
    <w:rsid w:val="00214230"/>
    <w:rsid w:val="00214692"/>
    <w:rsid w:val="0021584E"/>
    <w:rsid w:val="00215FEA"/>
    <w:rsid w:val="0021642B"/>
    <w:rsid w:val="00217AD8"/>
    <w:rsid w:val="00220DBF"/>
    <w:rsid w:val="0022153D"/>
    <w:rsid w:val="00221BBF"/>
    <w:rsid w:val="002225E2"/>
    <w:rsid w:val="0022363E"/>
    <w:rsid w:val="00223916"/>
    <w:rsid w:val="0022524A"/>
    <w:rsid w:val="00226514"/>
    <w:rsid w:val="00226B74"/>
    <w:rsid w:val="00227138"/>
    <w:rsid w:val="00227FEB"/>
    <w:rsid w:val="00230181"/>
    <w:rsid w:val="00231876"/>
    <w:rsid w:val="00231DD6"/>
    <w:rsid w:val="00232096"/>
    <w:rsid w:val="002322A4"/>
    <w:rsid w:val="0023236B"/>
    <w:rsid w:val="002325CB"/>
    <w:rsid w:val="0023262D"/>
    <w:rsid w:val="00232B8D"/>
    <w:rsid w:val="00232CC1"/>
    <w:rsid w:val="00233741"/>
    <w:rsid w:val="00233B63"/>
    <w:rsid w:val="00234130"/>
    <w:rsid w:val="00234141"/>
    <w:rsid w:val="00234853"/>
    <w:rsid w:val="00235A16"/>
    <w:rsid w:val="00235ADB"/>
    <w:rsid w:val="002363D5"/>
    <w:rsid w:val="00236768"/>
    <w:rsid w:val="00236D9D"/>
    <w:rsid w:val="00236E47"/>
    <w:rsid w:val="00237FFD"/>
    <w:rsid w:val="00242C88"/>
    <w:rsid w:val="0024313A"/>
    <w:rsid w:val="00243247"/>
    <w:rsid w:val="00244B60"/>
    <w:rsid w:val="002450EB"/>
    <w:rsid w:val="002454D8"/>
    <w:rsid w:val="0024566A"/>
    <w:rsid w:val="00245CD6"/>
    <w:rsid w:val="00247DB6"/>
    <w:rsid w:val="00250717"/>
    <w:rsid w:val="0025233A"/>
    <w:rsid w:val="00252B39"/>
    <w:rsid w:val="002536FE"/>
    <w:rsid w:val="002539C1"/>
    <w:rsid w:val="00253A06"/>
    <w:rsid w:val="00253B77"/>
    <w:rsid w:val="00254074"/>
    <w:rsid w:val="00254376"/>
    <w:rsid w:val="002546E9"/>
    <w:rsid w:val="00256582"/>
    <w:rsid w:val="002569B9"/>
    <w:rsid w:val="002600B5"/>
    <w:rsid w:val="002608FA"/>
    <w:rsid w:val="00260F32"/>
    <w:rsid w:val="0026166D"/>
    <w:rsid w:val="00262EC9"/>
    <w:rsid w:val="00263073"/>
    <w:rsid w:val="00263297"/>
    <w:rsid w:val="002638B6"/>
    <w:rsid w:val="002651AE"/>
    <w:rsid w:val="00266947"/>
    <w:rsid w:val="00267AAF"/>
    <w:rsid w:val="00267DD6"/>
    <w:rsid w:val="00270156"/>
    <w:rsid w:val="00270D68"/>
    <w:rsid w:val="002736C7"/>
    <w:rsid w:val="00273E0B"/>
    <w:rsid w:val="00273F8C"/>
    <w:rsid w:val="002740B6"/>
    <w:rsid w:val="00274511"/>
    <w:rsid w:val="002756B2"/>
    <w:rsid w:val="00275E16"/>
    <w:rsid w:val="00275F3D"/>
    <w:rsid w:val="00276755"/>
    <w:rsid w:val="00276DC0"/>
    <w:rsid w:val="0027774E"/>
    <w:rsid w:val="00277CD6"/>
    <w:rsid w:val="002816A1"/>
    <w:rsid w:val="002818E3"/>
    <w:rsid w:val="00281EE8"/>
    <w:rsid w:val="0028225D"/>
    <w:rsid w:val="00282CF2"/>
    <w:rsid w:val="0028358D"/>
    <w:rsid w:val="00284233"/>
    <w:rsid w:val="002849E1"/>
    <w:rsid w:val="002857A8"/>
    <w:rsid w:val="00285EBD"/>
    <w:rsid w:val="00287EBF"/>
    <w:rsid w:val="00290D41"/>
    <w:rsid w:val="00290FEF"/>
    <w:rsid w:val="002915D4"/>
    <w:rsid w:val="0029193D"/>
    <w:rsid w:val="00291B1D"/>
    <w:rsid w:val="00292005"/>
    <w:rsid w:val="00292BE6"/>
    <w:rsid w:val="00292D53"/>
    <w:rsid w:val="00292F89"/>
    <w:rsid w:val="00293357"/>
    <w:rsid w:val="002941BB"/>
    <w:rsid w:val="0029511A"/>
    <w:rsid w:val="0029522F"/>
    <w:rsid w:val="00295872"/>
    <w:rsid w:val="00295B6E"/>
    <w:rsid w:val="00296161"/>
    <w:rsid w:val="002961FB"/>
    <w:rsid w:val="00296824"/>
    <w:rsid w:val="0029724B"/>
    <w:rsid w:val="0029796D"/>
    <w:rsid w:val="00297E80"/>
    <w:rsid w:val="002A0462"/>
    <w:rsid w:val="002A0B73"/>
    <w:rsid w:val="002A1460"/>
    <w:rsid w:val="002A2680"/>
    <w:rsid w:val="002A403A"/>
    <w:rsid w:val="002A4E26"/>
    <w:rsid w:val="002A5194"/>
    <w:rsid w:val="002A5763"/>
    <w:rsid w:val="002A6318"/>
    <w:rsid w:val="002B0414"/>
    <w:rsid w:val="002B137C"/>
    <w:rsid w:val="002B1746"/>
    <w:rsid w:val="002B24CA"/>
    <w:rsid w:val="002B2F81"/>
    <w:rsid w:val="002B3F05"/>
    <w:rsid w:val="002B71A5"/>
    <w:rsid w:val="002B7B48"/>
    <w:rsid w:val="002C04BF"/>
    <w:rsid w:val="002C04FD"/>
    <w:rsid w:val="002C0654"/>
    <w:rsid w:val="002C1C13"/>
    <w:rsid w:val="002C1CDA"/>
    <w:rsid w:val="002C2D63"/>
    <w:rsid w:val="002C31DA"/>
    <w:rsid w:val="002C3704"/>
    <w:rsid w:val="002C370F"/>
    <w:rsid w:val="002C4096"/>
    <w:rsid w:val="002C4259"/>
    <w:rsid w:val="002C4404"/>
    <w:rsid w:val="002C4E3E"/>
    <w:rsid w:val="002C5AD6"/>
    <w:rsid w:val="002C796E"/>
    <w:rsid w:val="002C7A9C"/>
    <w:rsid w:val="002D0F48"/>
    <w:rsid w:val="002D1138"/>
    <w:rsid w:val="002D2B02"/>
    <w:rsid w:val="002D45E0"/>
    <w:rsid w:val="002D4750"/>
    <w:rsid w:val="002D4941"/>
    <w:rsid w:val="002D535C"/>
    <w:rsid w:val="002D547C"/>
    <w:rsid w:val="002D68AC"/>
    <w:rsid w:val="002D735F"/>
    <w:rsid w:val="002D7E66"/>
    <w:rsid w:val="002E05F2"/>
    <w:rsid w:val="002E0816"/>
    <w:rsid w:val="002E0DD1"/>
    <w:rsid w:val="002E1A36"/>
    <w:rsid w:val="002E2600"/>
    <w:rsid w:val="002E2667"/>
    <w:rsid w:val="002E293D"/>
    <w:rsid w:val="002E2C64"/>
    <w:rsid w:val="002E4463"/>
    <w:rsid w:val="002E47AC"/>
    <w:rsid w:val="002E4AB1"/>
    <w:rsid w:val="002E6B10"/>
    <w:rsid w:val="002E7FBE"/>
    <w:rsid w:val="002F0A2C"/>
    <w:rsid w:val="002F1948"/>
    <w:rsid w:val="002F1F1E"/>
    <w:rsid w:val="002F1F5E"/>
    <w:rsid w:val="002F22B6"/>
    <w:rsid w:val="002F2335"/>
    <w:rsid w:val="002F301B"/>
    <w:rsid w:val="002F3137"/>
    <w:rsid w:val="002F3896"/>
    <w:rsid w:val="002F449D"/>
    <w:rsid w:val="002F5FB7"/>
    <w:rsid w:val="002F6E8D"/>
    <w:rsid w:val="002F78AF"/>
    <w:rsid w:val="003003EC"/>
    <w:rsid w:val="0030269E"/>
    <w:rsid w:val="00302830"/>
    <w:rsid w:val="00303B71"/>
    <w:rsid w:val="00303D8F"/>
    <w:rsid w:val="0030512F"/>
    <w:rsid w:val="003061FC"/>
    <w:rsid w:val="0030682F"/>
    <w:rsid w:val="003068FD"/>
    <w:rsid w:val="00306A4D"/>
    <w:rsid w:val="0030776A"/>
    <w:rsid w:val="0031024F"/>
    <w:rsid w:val="00310DF2"/>
    <w:rsid w:val="003117C6"/>
    <w:rsid w:val="00314698"/>
    <w:rsid w:val="00314ADD"/>
    <w:rsid w:val="00315285"/>
    <w:rsid w:val="00315752"/>
    <w:rsid w:val="00316028"/>
    <w:rsid w:val="0031609F"/>
    <w:rsid w:val="003200FF"/>
    <w:rsid w:val="00320F8A"/>
    <w:rsid w:val="00321DAF"/>
    <w:rsid w:val="00321E46"/>
    <w:rsid w:val="00322325"/>
    <w:rsid w:val="00323D0C"/>
    <w:rsid w:val="0032428C"/>
    <w:rsid w:val="003254C1"/>
    <w:rsid w:val="00325622"/>
    <w:rsid w:val="00325828"/>
    <w:rsid w:val="00325866"/>
    <w:rsid w:val="00326070"/>
    <w:rsid w:val="00327633"/>
    <w:rsid w:val="00330238"/>
    <w:rsid w:val="003306A4"/>
    <w:rsid w:val="003325D5"/>
    <w:rsid w:val="00332A63"/>
    <w:rsid w:val="00332CCC"/>
    <w:rsid w:val="00333313"/>
    <w:rsid w:val="00333B1A"/>
    <w:rsid w:val="00333D94"/>
    <w:rsid w:val="0033424B"/>
    <w:rsid w:val="0033457A"/>
    <w:rsid w:val="003348EA"/>
    <w:rsid w:val="003349CC"/>
    <w:rsid w:val="0033628A"/>
    <w:rsid w:val="00337E25"/>
    <w:rsid w:val="0034043A"/>
    <w:rsid w:val="0034130E"/>
    <w:rsid w:val="003419EE"/>
    <w:rsid w:val="003421B1"/>
    <w:rsid w:val="00342466"/>
    <w:rsid w:val="00342F60"/>
    <w:rsid w:val="0034319D"/>
    <w:rsid w:val="003439F4"/>
    <w:rsid w:val="00344A7A"/>
    <w:rsid w:val="00344B7D"/>
    <w:rsid w:val="00345DB2"/>
    <w:rsid w:val="00345E78"/>
    <w:rsid w:val="003467B5"/>
    <w:rsid w:val="00346C37"/>
    <w:rsid w:val="003471DE"/>
    <w:rsid w:val="0034798B"/>
    <w:rsid w:val="00347E06"/>
    <w:rsid w:val="00351610"/>
    <w:rsid w:val="003518A1"/>
    <w:rsid w:val="00351BAE"/>
    <w:rsid w:val="00352AB4"/>
    <w:rsid w:val="00353274"/>
    <w:rsid w:val="00353450"/>
    <w:rsid w:val="003540C8"/>
    <w:rsid w:val="00354609"/>
    <w:rsid w:val="00354807"/>
    <w:rsid w:val="00354F2C"/>
    <w:rsid w:val="00355AAA"/>
    <w:rsid w:val="00356886"/>
    <w:rsid w:val="00357357"/>
    <w:rsid w:val="0035755E"/>
    <w:rsid w:val="00357871"/>
    <w:rsid w:val="0036148C"/>
    <w:rsid w:val="00361555"/>
    <w:rsid w:val="00362861"/>
    <w:rsid w:val="003636FA"/>
    <w:rsid w:val="003642D8"/>
    <w:rsid w:val="003648AC"/>
    <w:rsid w:val="0036609F"/>
    <w:rsid w:val="003664D4"/>
    <w:rsid w:val="00367064"/>
    <w:rsid w:val="003674AD"/>
    <w:rsid w:val="00370C22"/>
    <w:rsid w:val="00372125"/>
    <w:rsid w:val="00372805"/>
    <w:rsid w:val="00372B3D"/>
    <w:rsid w:val="00374296"/>
    <w:rsid w:val="0037482B"/>
    <w:rsid w:val="003765F0"/>
    <w:rsid w:val="0037747F"/>
    <w:rsid w:val="0037750F"/>
    <w:rsid w:val="00380FD5"/>
    <w:rsid w:val="00382182"/>
    <w:rsid w:val="0038224B"/>
    <w:rsid w:val="003835BB"/>
    <w:rsid w:val="003836CB"/>
    <w:rsid w:val="0038543C"/>
    <w:rsid w:val="003873CA"/>
    <w:rsid w:val="003878D7"/>
    <w:rsid w:val="00390C10"/>
    <w:rsid w:val="00390FB3"/>
    <w:rsid w:val="00391417"/>
    <w:rsid w:val="003914F1"/>
    <w:rsid w:val="00391D57"/>
    <w:rsid w:val="00391DB8"/>
    <w:rsid w:val="00392C41"/>
    <w:rsid w:val="00392F9A"/>
    <w:rsid w:val="00393577"/>
    <w:rsid w:val="00394958"/>
    <w:rsid w:val="003951A3"/>
    <w:rsid w:val="00395468"/>
    <w:rsid w:val="003975A2"/>
    <w:rsid w:val="003A039C"/>
    <w:rsid w:val="003A1176"/>
    <w:rsid w:val="003A1B80"/>
    <w:rsid w:val="003A2746"/>
    <w:rsid w:val="003A3B9C"/>
    <w:rsid w:val="003A3D2B"/>
    <w:rsid w:val="003A3EE6"/>
    <w:rsid w:val="003A57B0"/>
    <w:rsid w:val="003A5AFB"/>
    <w:rsid w:val="003A5E01"/>
    <w:rsid w:val="003B289C"/>
    <w:rsid w:val="003B3183"/>
    <w:rsid w:val="003B5001"/>
    <w:rsid w:val="003B572C"/>
    <w:rsid w:val="003B599D"/>
    <w:rsid w:val="003B5C41"/>
    <w:rsid w:val="003C002D"/>
    <w:rsid w:val="003C090B"/>
    <w:rsid w:val="003C0C0B"/>
    <w:rsid w:val="003C0E31"/>
    <w:rsid w:val="003C31A3"/>
    <w:rsid w:val="003C3B23"/>
    <w:rsid w:val="003C3F84"/>
    <w:rsid w:val="003C42C1"/>
    <w:rsid w:val="003C48CE"/>
    <w:rsid w:val="003C55E3"/>
    <w:rsid w:val="003C5752"/>
    <w:rsid w:val="003C5D6D"/>
    <w:rsid w:val="003C7183"/>
    <w:rsid w:val="003C71F3"/>
    <w:rsid w:val="003D08E0"/>
    <w:rsid w:val="003D3395"/>
    <w:rsid w:val="003D3B68"/>
    <w:rsid w:val="003D5AD6"/>
    <w:rsid w:val="003D5C51"/>
    <w:rsid w:val="003E0FCC"/>
    <w:rsid w:val="003E1AFA"/>
    <w:rsid w:val="003E2020"/>
    <w:rsid w:val="003E3D23"/>
    <w:rsid w:val="003E4C47"/>
    <w:rsid w:val="003E4CB3"/>
    <w:rsid w:val="003E4E47"/>
    <w:rsid w:val="003E548E"/>
    <w:rsid w:val="003E6004"/>
    <w:rsid w:val="003E7C61"/>
    <w:rsid w:val="003F0154"/>
    <w:rsid w:val="003F01FD"/>
    <w:rsid w:val="003F0619"/>
    <w:rsid w:val="003F08D9"/>
    <w:rsid w:val="003F10C4"/>
    <w:rsid w:val="003F13F7"/>
    <w:rsid w:val="003F1D01"/>
    <w:rsid w:val="003F2A08"/>
    <w:rsid w:val="003F3643"/>
    <w:rsid w:val="003F3963"/>
    <w:rsid w:val="003F3976"/>
    <w:rsid w:val="003F576A"/>
    <w:rsid w:val="003F66EA"/>
    <w:rsid w:val="003F675B"/>
    <w:rsid w:val="003F70F2"/>
    <w:rsid w:val="003F74C6"/>
    <w:rsid w:val="003F77B3"/>
    <w:rsid w:val="003F7EE4"/>
    <w:rsid w:val="00401BBD"/>
    <w:rsid w:val="00401DC0"/>
    <w:rsid w:val="004037C2"/>
    <w:rsid w:val="00403B69"/>
    <w:rsid w:val="00405471"/>
    <w:rsid w:val="00406B45"/>
    <w:rsid w:val="00406C1B"/>
    <w:rsid w:val="0041178F"/>
    <w:rsid w:val="00413A99"/>
    <w:rsid w:val="00414607"/>
    <w:rsid w:val="004157FD"/>
    <w:rsid w:val="0041632C"/>
    <w:rsid w:val="0041640C"/>
    <w:rsid w:val="00416AD7"/>
    <w:rsid w:val="004171D1"/>
    <w:rsid w:val="00421C82"/>
    <w:rsid w:val="00422071"/>
    <w:rsid w:val="00425E9F"/>
    <w:rsid w:val="00426DDE"/>
    <w:rsid w:val="00426FA8"/>
    <w:rsid w:val="00427805"/>
    <w:rsid w:val="00427997"/>
    <w:rsid w:val="00427D9B"/>
    <w:rsid w:val="004306EB"/>
    <w:rsid w:val="00430CAA"/>
    <w:rsid w:val="0043142D"/>
    <w:rsid w:val="00431D4B"/>
    <w:rsid w:val="00431E40"/>
    <w:rsid w:val="00432D25"/>
    <w:rsid w:val="00432D6B"/>
    <w:rsid w:val="0043372F"/>
    <w:rsid w:val="00433C9E"/>
    <w:rsid w:val="0043433E"/>
    <w:rsid w:val="004344DA"/>
    <w:rsid w:val="004345A0"/>
    <w:rsid w:val="00435118"/>
    <w:rsid w:val="00435692"/>
    <w:rsid w:val="0043696E"/>
    <w:rsid w:val="00436CA1"/>
    <w:rsid w:val="0043718E"/>
    <w:rsid w:val="00437DF0"/>
    <w:rsid w:val="004405D6"/>
    <w:rsid w:val="004410D1"/>
    <w:rsid w:val="00441DC1"/>
    <w:rsid w:val="00441E3B"/>
    <w:rsid w:val="00442102"/>
    <w:rsid w:val="00443147"/>
    <w:rsid w:val="00444025"/>
    <w:rsid w:val="00444416"/>
    <w:rsid w:val="004446E1"/>
    <w:rsid w:val="00444867"/>
    <w:rsid w:val="00445D28"/>
    <w:rsid w:val="004503C3"/>
    <w:rsid w:val="00450BCB"/>
    <w:rsid w:val="0045129F"/>
    <w:rsid w:val="004516E1"/>
    <w:rsid w:val="0045286C"/>
    <w:rsid w:val="00454230"/>
    <w:rsid w:val="0045468E"/>
    <w:rsid w:val="00455DAE"/>
    <w:rsid w:val="00457805"/>
    <w:rsid w:val="00460494"/>
    <w:rsid w:val="00461ABB"/>
    <w:rsid w:val="00461EC4"/>
    <w:rsid w:val="00462EA9"/>
    <w:rsid w:val="00463C51"/>
    <w:rsid w:val="004640DA"/>
    <w:rsid w:val="004654B2"/>
    <w:rsid w:val="0046592F"/>
    <w:rsid w:val="0046690C"/>
    <w:rsid w:val="00466A22"/>
    <w:rsid w:val="00467522"/>
    <w:rsid w:val="0047179F"/>
    <w:rsid w:val="00471B68"/>
    <w:rsid w:val="004729A1"/>
    <w:rsid w:val="00472D5F"/>
    <w:rsid w:val="00472FAD"/>
    <w:rsid w:val="00473C7F"/>
    <w:rsid w:val="004754AE"/>
    <w:rsid w:val="00476158"/>
    <w:rsid w:val="004762F5"/>
    <w:rsid w:val="00477915"/>
    <w:rsid w:val="00477A72"/>
    <w:rsid w:val="0048036F"/>
    <w:rsid w:val="00481EF4"/>
    <w:rsid w:val="004832D9"/>
    <w:rsid w:val="00484425"/>
    <w:rsid w:val="0048499D"/>
    <w:rsid w:val="00484E11"/>
    <w:rsid w:val="004871B7"/>
    <w:rsid w:val="0048749F"/>
    <w:rsid w:val="00490396"/>
    <w:rsid w:val="00490517"/>
    <w:rsid w:val="00490621"/>
    <w:rsid w:val="00490DCD"/>
    <w:rsid w:val="00491659"/>
    <w:rsid w:val="0049199C"/>
    <w:rsid w:val="00492E71"/>
    <w:rsid w:val="0049381D"/>
    <w:rsid w:val="00493C8C"/>
    <w:rsid w:val="00493E31"/>
    <w:rsid w:val="00494402"/>
    <w:rsid w:val="00494A78"/>
    <w:rsid w:val="00495255"/>
    <w:rsid w:val="004961B6"/>
    <w:rsid w:val="00496415"/>
    <w:rsid w:val="0049745D"/>
    <w:rsid w:val="004A07DC"/>
    <w:rsid w:val="004A08B1"/>
    <w:rsid w:val="004A293C"/>
    <w:rsid w:val="004A375C"/>
    <w:rsid w:val="004A3CD7"/>
    <w:rsid w:val="004A45A3"/>
    <w:rsid w:val="004A4851"/>
    <w:rsid w:val="004A4DF5"/>
    <w:rsid w:val="004A5604"/>
    <w:rsid w:val="004A7DED"/>
    <w:rsid w:val="004B0165"/>
    <w:rsid w:val="004B0440"/>
    <w:rsid w:val="004B171E"/>
    <w:rsid w:val="004B1DD6"/>
    <w:rsid w:val="004B23D7"/>
    <w:rsid w:val="004B3803"/>
    <w:rsid w:val="004B4493"/>
    <w:rsid w:val="004B4FC5"/>
    <w:rsid w:val="004B5054"/>
    <w:rsid w:val="004B5449"/>
    <w:rsid w:val="004B6024"/>
    <w:rsid w:val="004B7197"/>
    <w:rsid w:val="004B7870"/>
    <w:rsid w:val="004B7BBA"/>
    <w:rsid w:val="004C1FF7"/>
    <w:rsid w:val="004C2342"/>
    <w:rsid w:val="004C44FE"/>
    <w:rsid w:val="004C547A"/>
    <w:rsid w:val="004C6B31"/>
    <w:rsid w:val="004C6F92"/>
    <w:rsid w:val="004D06D3"/>
    <w:rsid w:val="004D09B4"/>
    <w:rsid w:val="004D09F3"/>
    <w:rsid w:val="004D0BC1"/>
    <w:rsid w:val="004D1094"/>
    <w:rsid w:val="004D1269"/>
    <w:rsid w:val="004D2766"/>
    <w:rsid w:val="004D3555"/>
    <w:rsid w:val="004D3DD8"/>
    <w:rsid w:val="004D4302"/>
    <w:rsid w:val="004D5D7D"/>
    <w:rsid w:val="004D73BC"/>
    <w:rsid w:val="004D775F"/>
    <w:rsid w:val="004D7837"/>
    <w:rsid w:val="004E009C"/>
    <w:rsid w:val="004E0823"/>
    <w:rsid w:val="004E0CBC"/>
    <w:rsid w:val="004E1AAF"/>
    <w:rsid w:val="004E21C0"/>
    <w:rsid w:val="004E328E"/>
    <w:rsid w:val="004E3566"/>
    <w:rsid w:val="004E3981"/>
    <w:rsid w:val="004E3AB8"/>
    <w:rsid w:val="004E4947"/>
    <w:rsid w:val="004E5679"/>
    <w:rsid w:val="004E58D8"/>
    <w:rsid w:val="004E5C39"/>
    <w:rsid w:val="004E72CB"/>
    <w:rsid w:val="004E7522"/>
    <w:rsid w:val="004E7DE1"/>
    <w:rsid w:val="004F028D"/>
    <w:rsid w:val="004F23DB"/>
    <w:rsid w:val="004F2E7B"/>
    <w:rsid w:val="004F51C4"/>
    <w:rsid w:val="004F5276"/>
    <w:rsid w:val="004F5A1F"/>
    <w:rsid w:val="004F62C7"/>
    <w:rsid w:val="004F6748"/>
    <w:rsid w:val="004F6994"/>
    <w:rsid w:val="004F6C74"/>
    <w:rsid w:val="004F7DE5"/>
    <w:rsid w:val="004F7F72"/>
    <w:rsid w:val="00500024"/>
    <w:rsid w:val="00500763"/>
    <w:rsid w:val="00503827"/>
    <w:rsid w:val="00503AC1"/>
    <w:rsid w:val="00503F68"/>
    <w:rsid w:val="0050410F"/>
    <w:rsid w:val="0050499E"/>
    <w:rsid w:val="00505497"/>
    <w:rsid w:val="00506FBA"/>
    <w:rsid w:val="005103D9"/>
    <w:rsid w:val="005105DF"/>
    <w:rsid w:val="00510C44"/>
    <w:rsid w:val="005110EA"/>
    <w:rsid w:val="00511E2B"/>
    <w:rsid w:val="005125D4"/>
    <w:rsid w:val="00512609"/>
    <w:rsid w:val="00512966"/>
    <w:rsid w:val="00512B1C"/>
    <w:rsid w:val="00512E04"/>
    <w:rsid w:val="005131A2"/>
    <w:rsid w:val="00513216"/>
    <w:rsid w:val="005135AC"/>
    <w:rsid w:val="0051423A"/>
    <w:rsid w:val="00514702"/>
    <w:rsid w:val="00514F82"/>
    <w:rsid w:val="005163F1"/>
    <w:rsid w:val="005164B4"/>
    <w:rsid w:val="0052007E"/>
    <w:rsid w:val="0052130A"/>
    <w:rsid w:val="005221C3"/>
    <w:rsid w:val="0052250F"/>
    <w:rsid w:val="005230EB"/>
    <w:rsid w:val="0052378B"/>
    <w:rsid w:val="00524101"/>
    <w:rsid w:val="00525048"/>
    <w:rsid w:val="00525324"/>
    <w:rsid w:val="00525CA5"/>
    <w:rsid w:val="00526155"/>
    <w:rsid w:val="005266D8"/>
    <w:rsid w:val="005273C0"/>
    <w:rsid w:val="00527832"/>
    <w:rsid w:val="0053009B"/>
    <w:rsid w:val="005307DD"/>
    <w:rsid w:val="00531EE6"/>
    <w:rsid w:val="005322E5"/>
    <w:rsid w:val="00532843"/>
    <w:rsid w:val="0053363A"/>
    <w:rsid w:val="0053381D"/>
    <w:rsid w:val="00533F1B"/>
    <w:rsid w:val="005340EE"/>
    <w:rsid w:val="005359F9"/>
    <w:rsid w:val="00535CE4"/>
    <w:rsid w:val="0054062C"/>
    <w:rsid w:val="00542214"/>
    <w:rsid w:val="0054260E"/>
    <w:rsid w:val="00542BAA"/>
    <w:rsid w:val="005444CA"/>
    <w:rsid w:val="005446C6"/>
    <w:rsid w:val="00545641"/>
    <w:rsid w:val="00545F1F"/>
    <w:rsid w:val="005468CF"/>
    <w:rsid w:val="005500B9"/>
    <w:rsid w:val="005504E8"/>
    <w:rsid w:val="0055275C"/>
    <w:rsid w:val="00552A31"/>
    <w:rsid w:val="00552D83"/>
    <w:rsid w:val="00553754"/>
    <w:rsid w:val="00553828"/>
    <w:rsid w:val="00553EA3"/>
    <w:rsid w:val="00553F9D"/>
    <w:rsid w:val="00554205"/>
    <w:rsid w:val="0055558C"/>
    <w:rsid w:val="00555BE1"/>
    <w:rsid w:val="005568FE"/>
    <w:rsid w:val="005569C3"/>
    <w:rsid w:val="00556AC9"/>
    <w:rsid w:val="00560B9F"/>
    <w:rsid w:val="0056203C"/>
    <w:rsid w:val="005623ED"/>
    <w:rsid w:val="005625D9"/>
    <w:rsid w:val="00563374"/>
    <w:rsid w:val="005647B7"/>
    <w:rsid w:val="00565399"/>
    <w:rsid w:val="005663DF"/>
    <w:rsid w:val="00566A81"/>
    <w:rsid w:val="00566E47"/>
    <w:rsid w:val="0056759B"/>
    <w:rsid w:val="00567E32"/>
    <w:rsid w:val="0057081F"/>
    <w:rsid w:val="00571762"/>
    <w:rsid w:val="005717D0"/>
    <w:rsid w:val="005718CF"/>
    <w:rsid w:val="00571DE9"/>
    <w:rsid w:val="00572596"/>
    <w:rsid w:val="00573925"/>
    <w:rsid w:val="00574066"/>
    <w:rsid w:val="00574871"/>
    <w:rsid w:val="00574974"/>
    <w:rsid w:val="005749E5"/>
    <w:rsid w:val="00574B30"/>
    <w:rsid w:val="00575A7C"/>
    <w:rsid w:val="00575A90"/>
    <w:rsid w:val="00575F55"/>
    <w:rsid w:val="00575FB9"/>
    <w:rsid w:val="0057678E"/>
    <w:rsid w:val="00576D59"/>
    <w:rsid w:val="0058081A"/>
    <w:rsid w:val="00580F5A"/>
    <w:rsid w:val="00581531"/>
    <w:rsid w:val="00581F80"/>
    <w:rsid w:val="0058266D"/>
    <w:rsid w:val="00583902"/>
    <w:rsid w:val="00583E54"/>
    <w:rsid w:val="00584264"/>
    <w:rsid w:val="00585826"/>
    <w:rsid w:val="00586183"/>
    <w:rsid w:val="0058649C"/>
    <w:rsid w:val="00587CFD"/>
    <w:rsid w:val="00587DBC"/>
    <w:rsid w:val="00591A7B"/>
    <w:rsid w:val="00591BAD"/>
    <w:rsid w:val="00593107"/>
    <w:rsid w:val="005945A2"/>
    <w:rsid w:val="005948F4"/>
    <w:rsid w:val="005959F5"/>
    <w:rsid w:val="00596B4C"/>
    <w:rsid w:val="00596BB8"/>
    <w:rsid w:val="005973E5"/>
    <w:rsid w:val="00597C1C"/>
    <w:rsid w:val="005A0DAF"/>
    <w:rsid w:val="005A2684"/>
    <w:rsid w:val="005A4096"/>
    <w:rsid w:val="005A41BF"/>
    <w:rsid w:val="005A4DF1"/>
    <w:rsid w:val="005A5B36"/>
    <w:rsid w:val="005A682C"/>
    <w:rsid w:val="005B01C0"/>
    <w:rsid w:val="005B26CB"/>
    <w:rsid w:val="005B40FD"/>
    <w:rsid w:val="005B41A8"/>
    <w:rsid w:val="005B4274"/>
    <w:rsid w:val="005B44EF"/>
    <w:rsid w:val="005B49C9"/>
    <w:rsid w:val="005B749C"/>
    <w:rsid w:val="005C0A35"/>
    <w:rsid w:val="005C1B22"/>
    <w:rsid w:val="005C4778"/>
    <w:rsid w:val="005C4E04"/>
    <w:rsid w:val="005C58DB"/>
    <w:rsid w:val="005C64CE"/>
    <w:rsid w:val="005C68F8"/>
    <w:rsid w:val="005C6A04"/>
    <w:rsid w:val="005C6FFE"/>
    <w:rsid w:val="005C7C10"/>
    <w:rsid w:val="005D0D50"/>
    <w:rsid w:val="005D0F9C"/>
    <w:rsid w:val="005D1B9D"/>
    <w:rsid w:val="005D2960"/>
    <w:rsid w:val="005D2F7B"/>
    <w:rsid w:val="005D328F"/>
    <w:rsid w:val="005D3403"/>
    <w:rsid w:val="005D3F63"/>
    <w:rsid w:val="005D429C"/>
    <w:rsid w:val="005D4B93"/>
    <w:rsid w:val="005D5069"/>
    <w:rsid w:val="005D5159"/>
    <w:rsid w:val="005D5B17"/>
    <w:rsid w:val="005E0358"/>
    <w:rsid w:val="005E2BFE"/>
    <w:rsid w:val="005E3A5A"/>
    <w:rsid w:val="005E46A7"/>
    <w:rsid w:val="005E488F"/>
    <w:rsid w:val="005E5742"/>
    <w:rsid w:val="005E6259"/>
    <w:rsid w:val="005E6484"/>
    <w:rsid w:val="005F03BA"/>
    <w:rsid w:val="005F0502"/>
    <w:rsid w:val="005F1416"/>
    <w:rsid w:val="005F1D7C"/>
    <w:rsid w:val="005F3D50"/>
    <w:rsid w:val="005F4A44"/>
    <w:rsid w:val="005F4D81"/>
    <w:rsid w:val="005F607F"/>
    <w:rsid w:val="005F6A1D"/>
    <w:rsid w:val="005F7282"/>
    <w:rsid w:val="005F744B"/>
    <w:rsid w:val="006002E0"/>
    <w:rsid w:val="00600F04"/>
    <w:rsid w:val="006010F3"/>
    <w:rsid w:val="00601125"/>
    <w:rsid w:val="00601BB0"/>
    <w:rsid w:val="00601FD0"/>
    <w:rsid w:val="00602D75"/>
    <w:rsid w:val="00603A22"/>
    <w:rsid w:val="00603AD9"/>
    <w:rsid w:val="00603F26"/>
    <w:rsid w:val="00604E1E"/>
    <w:rsid w:val="00605148"/>
    <w:rsid w:val="006063FA"/>
    <w:rsid w:val="00606521"/>
    <w:rsid w:val="00607183"/>
    <w:rsid w:val="00610729"/>
    <w:rsid w:val="00611826"/>
    <w:rsid w:val="00611A0A"/>
    <w:rsid w:val="00611D7B"/>
    <w:rsid w:val="00612A4C"/>
    <w:rsid w:val="00612A89"/>
    <w:rsid w:val="00612CED"/>
    <w:rsid w:val="00613546"/>
    <w:rsid w:val="00613F7D"/>
    <w:rsid w:val="0061522F"/>
    <w:rsid w:val="00615EC3"/>
    <w:rsid w:val="00616DDA"/>
    <w:rsid w:val="00617238"/>
    <w:rsid w:val="006172D1"/>
    <w:rsid w:val="00617B16"/>
    <w:rsid w:val="00617BA8"/>
    <w:rsid w:val="00617ED6"/>
    <w:rsid w:val="006211CF"/>
    <w:rsid w:val="00622A5B"/>
    <w:rsid w:val="00623303"/>
    <w:rsid w:val="00624BA1"/>
    <w:rsid w:val="00625313"/>
    <w:rsid w:val="00625AEB"/>
    <w:rsid w:val="00625D46"/>
    <w:rsid w:val="00626368"/>
    <w:rsid w:val="0062690B"/>
    <w:rsid w:val="00627D48"/>
    <w:rsid w:val="00630305"/>
    <w:rsid w:val="00630D68"/>
    <w:rsid w:val="00630E41"/>
    <w:rsid w:val="00632E0E"/>
    <w:rsid w:val="00632E1E"/>
    <w:rsid w:val="00633E94"/>
    <w:rsid w:val="00634282"/>
    <w:rsid w:val="00634746"/>
    <w:rsid w:val="00636759"/>
    <w:rsid w:val="006379D1"/>
    <w:rsid w:val="00641321"/>
    <w:rsid w:val="00641349"/>
    <w:rsid w:val="00641D85"/>
    <w:rsid w:val="00642838"/>
    <w:rsid w:val="00642DBB"/>
    <w:rsid w:val="00643216"/>
    <w:rsid w:val="00644409"/>
    <w:rsid w:val="00644ABB"/>
    <w:rsid w:val="0064554B"/>
    <w:rsid w:val="006455E8"/>
    <w:rsid w:val="00646930"/>
    <w:rsid w:val="00646C92"/>
    <w:rsid w:val="006503F3"/>
    <w:rsid w:val="006508F4"/>
    <w:rsid w:val="00650CA0"/>
    <w:rsid w:val="0065178D"/>
    <w:rsid w:val="006527B4"/>
    <w:rsid w:val="00654430"/>
    <w:rsid w:val="006556DA"/>
    <w:rsid w:val="006557DC"/>
    <w:rsid w:val="00655963"/>
    <w:rsid w:val="006562D4"/>
    <w:rsid w:val="00656DA5"/>
    <w:rsid w:val="006604EB"/>
    <w:rsid w:val="006612A7"/>
    <w:rsid w:val="00662081"/>
    <w:rsid w:val="00662743"/>
    <w:rsid w:val="006628F2"/>
    <w:rsid w:val="00662D80"/>
    <w:rsid w:val="006636E1"/>
    <w:rsid w:val="00663764"/>
    <w:rsid w:val="00663D00"/>
    <w:rsid w:val="0066475F"/>
    <w:rsid w:val="006648A2"/>
    <w:rsid w:val="006648D7"/>
    <w:rsid w:val="00664D68"/>
    <w:rsid w:val="0066533D"/>
    <w:rsid w:val="006660F7"/>
    <w:rsid w:val="00666475"/>
    <w:rsid w:val="006666CC"/>
    <w:rsid w:val="006701B9"/>
    <w:rsid w:val="006714BA"/>
    <w:rsid w:val="00672120"/>
    <w:rsid w:val="00672256"/>
    <w:rsid w:val="00672EFD"/>
    <w:rsid w:val="00673BFD"/>
    <w:rsid w:val="00673EDD"/>
    <w:rsid w:val="00674528"/>
    <w:rsid w:val="00674E1B"/>
    <w:rsid w:val="006752F4"/>
    <w:rsid w:val="00677135"/>
    <w:rsid w:val="00677390"/>
    <w:rsid w:val="00677EF4"/>
    <w:rsid w:val="00680478"/>
    <w:rsid w:val="006809D5"/>
    <w:rsid w:val="00680E9E"/>
    <w:rsid w:val="006865BC"/>
    <w:rsid w:val="006867DA"/>
    <w:rsid w:val="00686E20"/>
    <w:rsid w:val="006872EA"/>
    <w:rsid w:val="006900C8"/>
    <w:rsid w:val="00690118"/>
    <w:rsid w:val="006919A0"/>
    <w:rsid w:val="00693BFC"/>
    <w:rsid w:val="00693C56"/>
    <w:rsid w:val="0069515B"/>
    <w:rsid w:val="006964A4"/>
    <w:rsid w:val="00696AC7"/>
    <w:rsid w:val="006A08F9"/>
    <w:rsid w:val="006A0B37"/>
    <w:rsid w:val="006A198E"/>
    <w:rsid w:val="006A1994"/>
    <w:rsid w:val="006A3566"/>
    <w:rsid w:val="006A417B"/>
    <w:rsid w:val="006A5A2A"/>
    <w:rsid w:val="006A6670"/>
    <w:rsid w:val="006B097E"/>
    <w:rsid w:val="006B0B02"/>
    <w:rsid w:val="006B0ECD"/>
    <w:rsid w:val="006B1633"/>
    <w:rsid w:val="006B16DF"/>
    <w:rsid w:val="006B2955"/>
    <w:rsid w:val="006B3C9F"/>
    <w:rsid w:val="006B484E"/>
    <w:rsid w:val="006B4D82"/>
    <w:rsid w:val="006B4DBB"/>
    <w:rsid w:val="006B58BB"/>
    <w:rsid w:val="006B75B9"/>
    <w:rsid w:val="006B7DA1"/>
    <w:rsid w:val="006B7F81"/>
    <w:rsid w:val="006C08A6"/>
    <w:rsid w:val="006C1090"/>
    <w:rsid w:val="006C1C21"/>
    <w:rsid w:val="006C2852"/>
    <w:rsid w:val="006C3C6E"/>
    <w:rsid w:val="006C4172"/>
    <w:rsid w:val="006C46D4"/>
    <w:rsid w:val="006C49AA"/>
    <w:rsid w:val="006C5515"/>
    <w:rsid w:val="006C598F"/>
    <w:rsid w:val="006C59CD"/>
    <w:rsid w:val="006C6DC8"/>
    <w:rsid w:val="006C7379"/>
    <w:rsid w:val="006C751B"/>
    <w:rsid w:val="006C7B1E"/>
    <w:rsid w:val="006C7C19"/>
    <w:rsid w:val="006D0188"/>
    <w:rsid w:val="006D0736"/>
    <w:rsid w:val="006D09E4"/>
    <w:rsid w:val="006D0D08"/>
    <w:rsid w:val="006D2F21"/>
    <w:rsid w:val="006D4F6B"/>
    <w:rsid w:val="006D56A5"/>
    <w:rsid w:val="006D624E"/>
    <w:rsid w:val="006D6DF7"/>
    <w:rsid w:val="006E0668"/>
    <w:rsid w:val="006E1BB7"/>
    <w:rsid w:val="006E1C88"/>
    <w:rsid w:val="006E2BF1"/>
    <w:rsid w:val="006E3207"/>
    <w:rsid w:val="006E3D3B"/>
    <w:rsid w:val="006E4244"/>
    <w:rsid w:val="006E445C"/>
    <w:rsid w:val="006E6BD5"/>
    <w:rsid w:val="006E776F"/>
    <w:rsid w:val="006F0273"/>
    <w:rsid w:val="006F0CEF"/>
    <w:rsid w:val="006F1112"/>
    <w:rsid w:val="006F15F1"/>
    <w:rsid w:val="006F1C72"/>
    <w:rsid w:val="006F2A62"/>
    <w:rsid w:val="006F2BFA"/>
    <w:rsid w:val="006F3691"/>
    <w:rsid w:val="006F36C4"/>
    <w:rsid w:val="006F3810"/>
    <w:rsid w:val="006F3DDD"/>
    <w:rsid w:val="006F4F71"/>
    <w:rsid w:val="006F65E5"/>
    <w:rsid w:val="006F6D94"/>
    <w:rsid w:val="006F7A3D"/>
    <w:rsid w:val="007000C7"/>
    <w:rsid w:val="00700880"/>
    <w:rsid w:val="00701AE6"/>
    <w:rsid w:val="00702271"/>
    <w:rsid w:val="00702A64"/>
    <w:rsid w:val="00702B37"/>
    <w:rsid w:val="00702B3E"/>
    <w:rsid w:val="00702F5A"/>
    <w:rsid w:val="00703231"/>
    <w:rsid w:val="00703E40"/>
    <w:rsid w:val="0070490D"/>
    <w:rsid w:val="00704A96"/>
    <w:rsid w:val="00705093"/>
    <w:rsid w:val="00705E14"/>
    <w:rsid w:val="00710A04"/>
    <w:rsid w:val="00710D2E"/>
    <w:rsid w:val="007114EF"/>
    <w:rsid w:val="00711A27"/>
    <w:rsid w:val="00712411"/>
    <w:rsid w:val="00712473"/>
    <w:rsid w:val="00712483"/>
    <w:rsid w:val="0071278E"/>
    <w:rsid w:val="00713167"/>
    <w:rsid w:val="0071329A"/>
    <w:rsid w:val="00713FE9"/>
    <w:rsid w:val="007147AB"/>
    <w:rsid w:val="007148FD"/>
    <w:rsid w:val="00714F34"/>
    <w:rsid w:val="007153B3"/>
    <w:rsid w:val="00715CE7"/>
    <w:rsid w:val="00716625"/>
    <w:rsid w:val="00717B5B"/>
    <w:rsid w:val="00717DBB"/>
    <w:rsid w:val="00720414"/>
    <w:rsid w:val="0072065D"/>
    <w:rsid w:val="00720B88"/>
    <w:rsid w:val="00720BA4"/>
    <w:rsid w:val="00721B0E"/>
    <w:rsid w:val="00722044"/>
    <w:rsid w:val="0072214C"/>
    <w:rsid w:val="007231A2"/>
    <w:rsid w:val="007231DF"/>
    <w:rsid w:val="00724497"/>
    <w:rsid w:val="00724A6B"/>
    <w:rsid w:val="00724F64"/>
    <w:rsid w:val="0072591A"/>
    <w:rsid w:val="00725ED1"/>
    <w:rsid w:val="0072661F"/>
    <w:rsid w:val="0072706B"/>
    <w:rsid w:val="00727AB5"/>
    <w:rsid w:val="00727D74"/>
    <w:rsid w:val="007304FB"/>
    <w:rsid w:val="00730F12"/>
    <w:rsid w:val="00731879"/>
    <w:rsid w:val="00731BBF"/>
    <w:rsid w:val="0073242B"/>
    <w:rsid w:val="007324A9"/>
    <w:rsid w:val="00732582"/>
    <w:rsid w:val="007330AE"/>
    <w:rsid w:val="007339CA"/>
    <w:rsid w:val="00734A7A"/>
    <w:rsid w:val="0073586D"/>
    <w:rsid w:val="00735A23"/>
    <w:rsid w:val="00735FF0"/>
    <w:rsid w:val="00737261"/>
    <w:rsid w:val="0073727A"/>
    <w:rsid w:val="007375FB"/>
    <w:rsid w:val="007415DD"/>
    <w:rsid w:val="007422A7"/>
    <w:rsid w:val="00742FB8"/>
    <w:rsid w:val="007436FB"/>
    <w:rsid w:val="00743795"/>
    <w:rsid w:val="00745A4B"/>
    <w:rsid w:val="00746910"/>
    <w:rsid w:val="007470CE"/>
    <w:rsid w:val="00750A4D"/>
    <w:rsid w:val="00750E8B"/>
    <w:rsid w:val="00751177"/>
    <w:rsid w:val="00751968"/>
    <w:rsid w:val="00753381"/>
    <w:rsid w:val="00753836"/>
    <w:rsid w:val="00753EAA"/>
    <w:rsid w:val="007563B2"/>
    <w:rsid w:val="007564F7"/>
    <w:rsid w:val="00756502"/>
    <w:rsid w:val="007576E0"/>
    <w:rsid w:val="00760518"/>
    <w:rsid w:val="0076197A"/>
    <w:rsid w:val="007625B1"/>
    <w:rsid w:val="00762EC9"/>
    <w:rsid w:val="00762F3F"/>
    <w:rsid w:val="00763A03"/>
    <w:rsid w:val="00764F8C"/>
    <w:rsid w:val="00766029"/>
    <w:rsid w:val="007669B6"/>
    <w:rsid w:val="00767B46"/>
    <w:rsid w:val="00771A41"/>
    <w:rsid w:val="0077244A"/>
    <w:rsid w:val="00774202"/>
    <w:rsid w:val="007744AA"/>
    <w:rsid w:val="00774C1C"/>
    <w:rsid w:val="00775805"/>
    <w:rsid w:val="00775871"/>
    <w:rsid w:val="0077593F"/>
    <w:rsid w:val="00775CDF"/>
    <w:rsid w:val="007762EA"/>
    <w:rsid w:val="00780407"/>
    <w:rsid w:val="0078116A"/>
    <w:rsid w:val="0078172A"/>
    <w:rsid w:val="007820F0"/>
    <w:rsid w:val="00782411"/>
    <w:rsid w:val="007827D6"/>
    <w:rsid w:val="00782AA0"/>
    <w:rsid w:val="007839C6"/>
    <w:rsid w:val="00784A5B"/>
    <w:rsid w:val="00785AAE"/>
    <w:rsid w:val="0079040D"/>
    <w:rsid w:val="00792169"/>
    <w:rsid w:val="007928B1"/>
    <w:rsid w:val="00792C10"/>
    <w:rsid w:val="00793F67"/>
    <w:rsid w:val="0079456F"/>
    <w:rsid w:val="0079506F"/>
    <w:rsid w:val="007975C0"/>
    <w:rsid w:val="007A1527"/>
    <w:rsid w:val="007A21B3"/>
    <w:rsid w:val="007A28EC"/>
    <w:rsid w:val="007A31E9"/>
    <w:rsid w:val="007A3340"/>
    <w:rsid w:val="007A3544"/>
    <w:rsid w:val="007A3C41"/>
    <w:rsid w:val="007A5C20"/>
    <w:rsid w:val="007A7753"/>
    <w:rsid w:val="007B072D"/>
    <w:rsid w:val="007B0E43"/>
    <w:rsid w:val="007B12DA"/>
    <w:rsid w:val="007B1626"/>
    <w:rsid w:val="007B18B9"/>
    <w:rsid w:val="007B209C"/>
    <w:rsid w:val="007B228E"/>
    <w:rsid w:val="007B2BBE"/>
    <w:rsid w:val="007B3591"/>
    <w:rsid w:val="007B364B"/>
    <w:rsid w:val="007B3748"/>
    <w:rsid w:val="007B388F"/>
    <w:rsid w:val="007B3A09"/>
    <w:rsid w:val="007B4544"/>
    <w:rsid w:val="007B479A"/>
    <w:rsid w:val="007B4C6D"/>
    <w:rsid w:val="007B4DA4"/>
    <w:rsid w:val="007B55AC"/>
    <w:rsid w:val="007B5CDA"/>
    <w:rsid w:val="007B630F"/>
    <w:rsid w:val="007B6803"/>
    <w:rsid w:val="007B7051"/>
    <w:rsid w:val="007B7089"/>
    <w:rsid w:val="007B7655"/>
    <w:rsid w:val="007B7B85"/>
    <w:rsid w:val="007C0285"/>
    <w:rsid w:val="007C21BB"/>
    <w:rsid w:val="007C33EC"/>
    <w:rsid w:val="007C383A"/>
    <w:rsid w:val="007C4569"/>
    <w:rsid w:val="007C5CDF"/>
    <w:rsid w:val="007C5CEC"/>
    <w:rsid w:val="007C7F52"/>
    <w:rsid w:val="007D08F8"/>
    <w:rsid w:val="007D0A71"/>
    <w:rsid w:val="007D0D84"/>
    <w:rsid w:val="007D18D6"/>
    <w:rsid w:val="007D1918"/>
    <w:rsid w:val="007D1FDC"/>
    <w:rsid w:val="007D232D"/>
    <w:rsid w:val="007D27DC"/>
    <w:rsid w:val="007D2D59"/>
    <w:rsid w:val="007D303E"/>
    <w:rsid w:val="007D3562"/>
    <w:rsid w:val="007D43F8"/>
    <w:rsid w:val="007D44E7"/>
    <w:rsid w:val="007D45F2"/>
    <w:rsid w:val="007D48E7"/>
    <w:rsid w:val="007D4F3D"/>
    <w:rsid w:val="007D59E1"/>
    <w:rsid w:val="007D605E"/>
    <w:rsid w:val="007D615B"/>
    <w:rsid w:val="007D646E"/>
    <w:rsid w:val="007D649E"/>
    <w:rsid w:val="007D670D"/>
    <w:rsid w:val="007D7866"/>
    <w:rsid w:val="007D7FE8"/>
    <w:rsid w:val="007E09D9"/>
    <w:rsid w:val="007E0AF4"/>
    <w:rsid w:val="007E1F65"/>
    <w:rsid w:val="007E2C21"/>
    <w:rsid w:val="007E4AA4"/>
    <w:rsid w:val="007E5C69"/>
    <w:rsid w:val="007E6665"/>
    <w:rsid w:val="007E68C5"/>
    <w:rsid w:val="007E6D1A"/>
    <w:rsid w:val="007E7FA4"/>
    <w:rsid w:val="007E7FBD"/>
    <w:rsid w:val="007F01B0"/>
    <w:rsid w:val="007F03F8"/>
    <w:rsid w:val="007F0793"/>
    <w:rsid w:val="007F174E"/>
    <w:rsid w:val="007F1D15"/>
    <w:rsid w:val="007F2474"/>
    <w:rsid w:val="007F283D"/>
    <w:rsid w:val="007F2AD8"/>
    <w:rsid w:val="007F2AEB"/>
    <w:rsid w:val="007F2DAA"/>
    <w:rsid w:val="007F51E5"/>
    <w:rsid w:val="007F5539"/>
    <w:rsid w:val="007F5B46"/>
    <w:rsid w:val="007F6D3E"/>
    <w:rsid w:val="007F7042"/>
    <w:rsid w:val="00800359"/>
    <w:rsid w:val="00801CB7"/>
    <w:rsid w:val="008026B1"/>
    <w:rsid w:val="00804A85"/>
    <w:rsid w:val="0080574F"/>
    <w:rsid w:val="00805F07"/>
    <w:rsid w:val="008068EE"/>
    <w:rsid w:val="00806F58"/>
    <w:rsid w:val="00807D7E"/>
    <w:rsid w:val="00810A4D"/>
    <w:rsid w:val="00811CF2"/>
    <w:rsid w:val="00811DAC"/>
    <w:rsid w:val="0081255A"/>
    <w:rsid w:val="00812787"/>
    <w:rsid w:val="008129A8"/>
    <w:rsid w:val="00813793"/>
    <w:rsid w:val="008137C5"/>
    <w:rsid w:val="008149DA"/>
    <w:rsid w:val="00815058"/>
    <w:rsid w:val="00815A82"/>
    <w:rsid w:val="00817294"/>
    <w:rsid w:val="0081776E"/>
    <w:rsid w:val="00817D99"/>
    <w:rsid w:val="0082024C"/>
    <w:rsid w:val="00820357"/>
    <w:rsid w:val="008205EF"/>
    <w:rsid w:val="00821E79"/>
    <w:rsid w:val="008222CC"/>
    <w:rsid w:val="008230C0"/>
    <w:rsid w:val="00824171"/>
    <w:rsid w:val="008250F3"/>
    <w:rsid w:val="00826081"/>
    <w:rsid w:val="00826EE5"/>
    <w:rsid w:val="008277DE"/>
    <w:rsid w:val="00830822"/>
    <w:rsid w:val="00830FD6"/>
    <w:rsid w:val="00831A50"/>
    <w:rsid w:val="00831DC7"/>
    <w:rsid w:val="00832425"/>
    <w:rsid w:val="00832469"/>
    <w:rsid w:val="00832626"/>
    <w:rsid w:val="00833709"/>
    <w:rsid w:val="00833F7A"/>
    <w:rsid w:val="0083419C"/>
    <w:rsid w:val="00834936"/>
    <w:rsid w:val="00835E5F"/>
    <w:rsid w:val="008421AB"/>
    <w:rsid w:val="008430A8"/>
    <w:rsid w:val="008431DF"/>
    <w:rsid w:val="00843C41"/>
    <w:rsid w:val="00843D33"/>
    <w:rsid w:val="00845BF3"/>
    <w:rsid w:val="00850ED4"/>
    <w:rsid w:val="00852A0D"/>
    <w:rsid w:val="00853BD5"/>
    <w:rsid w:val="00855C18"/>
    <w:rsid w:val="00855DC8"/>
    <w:rsid w:val="00856016"/>
    <w:rsid w:val="008564AD"/>
    <w:rsid w:val="00856F70"/>
    <w:rsid w:val="0085725D"/>
    <w:rsid w:val="00857E1F"/>
    <w:rsid w:val="00857E61"/>
    <w:rsid w:val="00860D88"/>
    <w:rsid w:val="00861147"/>
    <w:rsid w:val="008621ED"/>
    <w:rsid w:val="00862236"/>
    <w:rsid w:val="008644E9"/>
    <w:rsid w:val="00864E5D"/>
    <w:rsid w:val="00866186"/>
    <w:rsid w:val="008664BC"/>
    <w:rsid w:val="00866EEB"/>
    <w:rsid w:val="00867151"/>
    <w:rsid w:val="00867362"/>
    <w:rsid w:val="008679A2"/>
    <w:rsid w:val="00867B17"/>
    <w:rsid w:val="008726CC"/>
    <w:rsid w:val="00872C4A"/>
    <w:rsid w:val="0087314B"/>
    <w:rsid w:val="00873888"/>
    <w:rsid w:val="008738D3"/>
    <w:rsid w:val="00876111"/>
    <w:rsid w:val="008765F7"/>
    <w:rsid w:val="00876AA5"/>
    <w:rsid w:val="00876E49"/>
    <w:rsid w:val="00876E52"/>
    <w:rsid w:val="0087703A"/>
    <w:rsid w:val="0087774C"/>
    <w:rsid w:val="0087778C"/>
    <w:rsid w:val="008806ED"/>
    <w:rsid w:val="00881E88"/>
    <w:rsid w:val="00883B21"/>
    <w:rsid w:val="00884A69"/>
    <w:rsid w:val="00885C47"/>
    <w:rsid w:val="00885C78"/>
    <w:rsid w:val="00885E42"/>
    <w:rsid w:val="00885FE5"/>
    <w:rsid w:val="00886E96"/>
    <w:rsid w:val="00887785"/>
    <w:rsid w:val="008901D4"/>
    <w:rsid w:val="0089174D"/>
    <w:rsid w:val="00892241"/>
    <w:rsid w:val="0089346C"/>
    <w:rsid w:val="008939A9"/>
    <w:rsid w:val="00893E45"/>
    <w:rsid w:val="00894A9A"/>
    <w:rsid w:val="00895E2A"/>
    <w:rsid w:val="00897195"/>
    <w:rsid w:val="008A026E"/>
    <w:rsid w:val="008A07D6"/>
    <w:rsid w:val="008A1793"/>
    <w:rsid w:val="008A1B11"/>
    <w:rsid w:val="008A1E10"/>
    <w:rsid w:val="008A2385"/>
    <w:rsid w:val="008A2A13"/>
    <w:rsid w:val="008A4517"/>
    <w:rsid w:val="008A60C8"/>
    <w:rsid w:val="008A6478"/>
    <w:rsid w:val="008A669F"/>
    <w:rsid w:val="008A752A"/>
    <w:rsid w:val="008B081C"/>
    <w:rsid w:val="008B151D"/>
    <w:rsid w:val="008B1EB0"/>
    <w:rsid w:val="008B2B48"/>
    <w:rsid w:val="008B2ECD"/>
    <w:rsid w:val="008B3A27"/>
    <w:rsid w:val="008B5BE4"/>
    <w:rsid w:val="008B63F6"/>
    <w:rsid w:val="008B65F6"/>
    <w:rsid w:val="008B6A38"/>
    <w:rsid w:val="008B72CE"/>
    <w:rsid w:val="008B7518"/>
    <w:rsid w:val="008B7709"/>
    <w:rsid w:val="008B7E04"/>
    <w:rsid w:val="008C15EB"/>
    <w:rsid w:val="008C2486"/>
    <w:rsid w:val="008C2893"/>
    <w:rsid w:val="008C28E2"/>
    <w:rsid w:val="008C57D3"/>
    <w:rsid w:val="008C6402"/>
    <w:rsid w:val="008C672B"/>
    <w:rsid w:val="008C7E15"/>
    <w:rsid w:val="008D0E73"/>
    <w:rsid w:val="008D0F42"/>
    <w:rsid w:val="008D1269"/>
    <w:rsid w:val="008D1784"/>
    <w:rsid w:val="008D248F"/>
    <w:rsid w:val="008D27ED"/>
    <w:rsid w:val="008D28BF"/>
    <w:rsid w:val="008D2D17"/>
    <w:rsid w:val="008D3C1A"/>
    <w:rsid w:val="008D3D47"/>
    <w:rsid w:val="008D44E6"/>
    <w:rsid w:val="008D4C77"/>
    <w:rsid w:val="008D54A3"/>
    <w:rsid w:val="008D59ED"/>
    <w:rsid w:val="008D71C9"/>
    <w:rsid w:val="008D71D0"/>
    <w:rsid w:val="008D736A"/>
    <w:rsid w:val="008D76EE"/>
    <w:rsid w:val="008D7911"/>
    <w:rsid w:val="008D7AC9"/>
    <w:rsid w:val="008D7DBB"/>
    <w:rsid w:val="008E0122"/>
    <w:rsid w:val="008E1067"/>
    <w:rsid w:val="008E1547"/>
    <w:rsid w:val="008E166D"/>
    <w:rsid w:val="008E22C4"/>
    <w:rsid w:val="008E2D92"/>
    <w:rsid w:val="008E2ECD"/>
    <w:rsid w:val="008E549F"/>
    <w:rsid w:val="008E5B1F"/>
    <w:rsid w:val="008E5C52"/>
    <w:rsid w:val="008E60C3"/>
    <w:rsid w:val="008E63BD"/>
    <w:rsid w:val="008E660C"/>
    <w:rsid w:val="008F00AE"/>
    <w:rsid w:val="008F05FB"/>
    <w:rsid w:val="008F14EC"/>
    <w:rsid w:val="008F1A05"/>
    <w:rsid w:val="008F1C6D"/>
    <w:rsid w:val="008F2A96"/>
    <w:rsid w:val="008F3EF2"/>
    <w:rsid w:val="008F4163"/>
    <w:rsid w:val="008F4D3E"/>
    <w:rsid w:val="008F6545"/>
    <w:rsid w:val="008F655D"/>
    <w:rsid w:val="008F792D"/>
    <w:rsid w:val="008F7A7C"/>
    <w:rsid w:val="009003ED"/>
    <w:rsid w:val="00900691"/>
    <w:rsid w:val="00900D58"/>
    <w:rsid w:val="00901AD1"/>
    <w:rsid w:val="009028A3"/>
    <w:rsid w:val="00902B81"/>
    <w:rsid w:val="009037CF"/>
    <w:rsid w:val="00903CE6"/>
    <w:rsid w:val="00904AB1"/>
    <w:rsid w:val="00905A56"/>
    <w:rsid w:val="0090629F"/>
    <w:rsid w:val="00906CCF"/>
    <w:rsid w:val="009077C1"/>
    <w:rsid w:val="00912C43"/>
    <w:rsid w:val="0091416C"/>
    <w:rsid w:val="00914AB2"/>
    <w:rsid w:val="00916236"/>
    <w:rsid w:val="009166B8"/>
    <w:rsid w:val="00916C48"/>
    <w:rsid w:val="00917A20"/>
    <w:rsid w:val="00917E30"/>
    <w:rsid w:val="00920898"/>
    <w:rsid w:val="00921ADB"/>
    <w:rsid w:val="00921C07"/>
    <w:rsid w:val="00922127"/>
    <w:rsid w:val="00923491"/>
    <w:rsid w:val="00923757"/>
    <w:rsid w:val="00923A65"/>
    <w:rsid w:val="00923D7D"/>
    <w:rsid w:val="00924D27"/>
    <w:rsid w:val="00925F49"/>
    <w:rsid w:val="00926551"/>
    <w:rsid w:val="009269A5"/>
    <w:rsid w:val="00927203"/>
    <w:rsid w:val="00927537"/>
    <w:rsid w:val="00927EBB"/>
    <w:rsid w:val="0093101C"/>
    <w:rsid w:val="00931B4A"/>
    <w:rsid w:val="00931D54"/>
    <w:rsid w:val="00932362"/>
    <w:rsid w:val="00933A80"/>
    <w:rsid w:val="00934FD2"/>
    <w:rsid w:val="009352D8"/>
    <w:rsid w:val="00935F97"/>
    <w:rsid w:val="0093608D"/>
    <w:rsid w:val="009370C9"/>
    <w:rsid w:val="0093725B"/>
    <w:rsid w:val="00937265"/>
    <w:rsid w:val="00937D8B"/>
    <w:rsid w:val="00940BEB"/>
    <w:rsid w:val="00940ED7"/>
    <w:rsid w:val="00941417"/>
    <w:rsid w:val="009429E0"/>
    <w:rsid w:val="009438C6"/>
    <w:rsid w:val="009439DD"/>
    <w:rsid w:val="009441AA"/>
    <w:rsid w:val="00945E0B"/>
    <w:rsid w:val="009461BD"/>
    <w:rsid w:val="00946810"/>
    <w:rsid w:val="00947686"/>
    <w:rsid w:val="00947799"/>
    <w:rsid w:val="009509F1"/>
    <w:rsid w:val="009512A4"/>
    <w:rsid w:val="00951329"/>
    <w:rsid w:val="00952B30"/>
    <w:rsid w:val="009535D8"/>
    <w:rsid w:val="00954280"/>
    <w:rsid w:val="0095484D"/>
    <w:rsid w:val="00955540"/>
    <w:rsid w:val="0095714A"/>
    <w:rsid w:val="009601D3"/>
    <w:rsid w:val="009605A6"/>
    <w:rsid w:val="00960B21"/>
    <w:rsid w:val="00960D16"/>
    <w:rsid w:val="00961F5C"/>
    <w:rsid w:val="009628FD"/>
    <w:rsid w:val="009629D7"/>
    <w:rsid w:val="00963735"/>
    <w:rsid w:val="00963D79"/>
    <w:rsid w:val="009645F8"/>
    <w:rsid w:val="00964BAC"/>
    <w:rsid w:val="00964E99"/>
    <w:rsid w:val="00966845"/>
    <w:rsid w:val="00966A76"/>
    <w:rsid w:val="00967076"/>
    <w:rsid w:val="00967501"/>
    <w:rsid w:val="0096779F"/>
    <w:rsid w:val="00967862"/>
    <w:rsid w:val="00971BD0"/>
    <w:rsid w:val="00971FD7"/>
    <w:rsid w:val="00972832"/>
    <w:rsid w:val="0097325C"/>
    <w:rsid w:val="00974812"/>
    <w:rsid w:val="0097555C"/>
    <w:rsid w:val="009764E7"/>
    <w:rsid w:val="00976915"/>
    <w:rsid w:val="00977073"/>
    <w:rsid w:val="0097732B"/>
    <w:rsid w:val="00980784"/>
    <w:rsid w:val="009816B0"/>
    <w:rsid w:val="00981A2D"/>
    <w:rsid w:val="009822F6"/>
    <w:rsid w:val="00983A6F"/>
    <w:rsid w:val="00983B49"/>
    <w:rsid w:val="00984963"/>
    <w:rsid w:val="00984974"/>
    <w:rsid w:val="00985BFC"/>
    <w:rsid w:val="0098682C"/>
    <w:rsid w:val="009871AD"/>
    <w:rsid w:val="00990DBF"/>
    <w:rsid w:val="00990F13"/>
    <w:rsid w:val="00991882"/>
    <w:rsid w:val="009947FB"/>
    <w:rsid w:val="009948CF"/>
    <w:rsid w:val="0099666B"/>
    <w:rsid w:val="009972EB"/>
    <w:rsid w:val="009A017B"/>
    <w:rsid w:val="009A046B"/>
    <w:rsid w:val="009A147C"/>
    <w:rsid w:val="009A1F85"/>
    <w:rsid w:val="009A21B0"/>
    <w:rsid w:val="009A2AD8"/>
    <w:rsid w:val="009A3785"/>
    <w:rsid w:val="009A3A2F"/>
    <w:rsid w:val="009A3EDE"/>
    <w:rsid w:val="009A559E"/>
    <w:rsid w:val="009A5BDF"/>
    <w:rsid w:val="009A5BE3"/>
    <w:rsid w:val="009A5FE7"/>
    <w:rsid w:val="009A6CB2"/>
    <w:rsid w:val="009A72E5"/>
    <w:rsid w:val="009A7608"/>
    <w:rsid w:val="009A7B38"/>
    <w:rsid w:val="009A7FE8"/>
    <w:rsid w:val="009B06F7"/>
    <w:rsid w:val="009B16D5"/>
    <w:rsid w:val="009B2B5E"/>
    <w:rsid w:val="009B3721"/>
    <w:rsid w:val="009B4822"/>
    <w:rsid w:val="009B4962"/>
    <w:rsid w:val="009B4F6A"/>
    <w:rsid w:val="009B5AB3"/>
    <w:rsid w:val="009B5C92"/>
    <w:rsid w:val="009B61C4"/>
    <w:rsid w:val="009B6480"/>
    <w:rsid w:val="009B72DF"/>
    <w:rsid w:val="009B7500"/>
    <w:rsid w:val="009B772B"/>
    <w:rsid w:val="009B7CF6"/>
    <w:rsid w:val="009C252D"/>
    <w:rsid w:val="009C265C"/>
    <w:rsid w:val="009C2FC7"/>
    <w:rsid w:val="009C37D8"/>
    <w:rsid w:val="009C3ACB"/>
    <w:rsid w:val="009C45AF"/>
    <w:rsid w:val="009C5AF1"/>
    <w:rsid w:val="009C6039"/>
    <w:rsid w:val="009C77AC"/>
    <w:rsid w:val="009C7F2E"/>
    <w:rsid w:val="009D061D"/>
    <w:rsid w:val="009D0BD4"/>
    <w:rsid w:val="009D0D9E"/>
    <w:rsid w:val="009D1259"/>
    <w:rsid w:val="009D1DB8"/>
    <w:rsid w:val="009D1E17"/>
    <w:rsid w:val="009D1EBB"/>
    <w:rsid w:val="009D2B8D"/>
    <w:rsid w:val="009D3605"/>
    <w:rsid w:val="009D54FC"/>
    <w:rsid w:val="009D73DE"/>
    <w:rsid w:val="009D76FB"/>
    <w:rsid w:val="009D7A4F"/>
    <w:rsid w:val="009E09F8"/>
    <w:rsid w:val="009E3FFD"/>
    <w:rsid w:val="009E4091"/>
    <w:rsid w:val="009E41DB"/>
    <w:rsid w:val="009E440F"/>
    <w:rsid w:val="009E4E3E"/>
    <w:rsid w:val="009E546E"/>
    <w:rsid w:val="009E5B37"/>
    <w:rsid w:val="009E6EC2"/>
    <w:rsid w:val="009E7958"/>
    <w:rsid w:val="009F0E84"/>
    <w:rsid w:val="009F1019"/>
    <w:rsid w:val="009F164D"/>
    <w:rsid w:val="009F2085"/>
    <w:rsid w:val="009F34ED"/>
    <w:rsid w:val="009F6615"/>
    <w:rsid w:val="009F693A"/>
    <w:rsid w:val="009F6C23"/>
    <w:rsid w:val="009F7F98"/>
    <w:rsid w:val="00A01095"/>
    <w:rsid w:val="00A01498"/>
    <w:rsid w:val="00A0160D"/>
    <w:rsid w:val="00A016FB"/>
    <w:rsid w:val="00A01823"/>
    <w:rsid w:val="00A01F76"/>
    <w:rsid w:val="00A0236E"/>
    <w:rsid w:val="00A02FAB"/>
    <w:rsid w:val="00A0365E"/>
    <w:rsid w:val="00A04096"/>
    <w:rsid w:val="00A05E41"/>
    <w:rsid w:val="00A06B46"/>
    <w:rsid w:val="00A12F46"/>
    <w:rsid w:val="00A1334F"/>
    <w:rsid w:val="00A140AE"/>
    <w:rsid w:val="00A1591B"/>
    <w:rsid w:val="00A15F24"/>
    <w:rsid w:val="00A2034E"/>
    <w:rsid w:val="00A20396"/>
    <w:rsid w:val="00A213D2"/>
    <w:rsid w:val="00A21D90"/>
    <w:rsid w:val="00A222D4"/>
    <w:rsid w:val="00A22D14"/>
    <w:rsid w:val="00A23039"/>
    <w:rsid w:val="00A2314E"/>
    <w:rsid w:val="00A24765"/>
    <w:rsid w:val="00A247AC"/>
    <w:rsid w:val="00A2497E"/>
    <w:rsid w:val="00A24ACF"/>
    <w:rsid w:val="00A24B16"/>
    <w:rsid w:val="00A250AD"/>
    <w:rsid w:val="00A261BF"/>
    <w:rsid w:val="00A26704"/>
    <w:rsid w:val="00A26C3A"/>
    <w:rsid w:val="00A27A63"/>
    <w:rsid w:val="00A27D30"/>
    <w:rsid w:val="00A30322"/>
    <w:rsid w:val="00A31742"/>
    <w:rsid w:val="00A318DC"/>
    <w:rsid w:val="00A3245F"/>
    <w:rsid w:val="00A33130"/>
    <w:rsid w:val="00A35457"/>
    <w:rsid w:val="00A35459"/>
    <w:rsid w:val="00A3582E"/>
    <w:rsid w:val="00A358FA"/>
    <w:rsid w:val="00A36BDA"/>
    <w:rsid w:val="00A37541"/>
    <w:rsid w:val="00A402B3"/>
    <w:rsid w:val="00A40B1B"/>
    <w:rsid w:val="00A41287"/>
    <w:rsid w:val="00A4259E"/>
    <w:rsid w:val="00A42B4E"/>
    <w:rsid w:val="00A42B70"/>
    <w:rsid w:val="00A42F07"/>
    <w:rsid w:val="00A439E4"/>
    <w:rsid w:val="00A43FA4"/>
    <w:rsid w:val="00A4506F"/>
    <w:rsid w:val="00A45B37"/>
    <w:rsid w:val="00A46A60"/>
    <w:rsid w:val="00A46FE3"/>
    <w:rsid w:val="00A476F1"/>
    <w:rsid w:val="00A477A5"/>
    <w:rsid w:val="00A50D59"/>
    <w:rsid w:val="00A5198F"/>
    <w:rsid w:val="00A519A7"/>
    <w:rsid w:val="00A51E27"/>
    <w:rsid w:val="00A52CD2"/>
    <w:rsid w:val="00A535DC"/>
    <w:rsid w:val="00A53720"/>
    <w:rsid w:val="00A53939"/>
    <w:rsid w:val="00A53BE8"/>
    <w:rsid w:val="00A544AA"/>
    <w:rsid w:val="00A54F1D"/>
    <w:rsid w:val="00A550EE"/>
    <w:rsid w:val="00A553C9"/>
    <w:rsid w:val="00A55858"/>
    <w:rsid w:val="00A56BFE"/>
    <w:rsid w:val="00A60254"/>
    <w:rsid w:val="00A619B9"/>
    <w:rsid w:val="00A61AFD"/>
    <w:rsid w:val="00A62176"/>
    <w:rsid w:val="00A621EB"/>
    <w:rsid w:val="00A6223C"/>
    <w:rsid w:val="00A62A52"/>
    <w:rsid w:val="00A64A44"/>
    <w:rsid w:val="00A64B2E"/>
    <w:rsid w:val="00A6575E"/>
    <w:rsid w:val="00A6638E"/>
    <w:rsid w:val="00A66B79"/>
    <w:rsid w:val="00A67946"/>
    <w:rsid w:val="00A67D24"/>
    <w:rsid w:val="00A67E47"/>
    <w:rsid w:val="00A67F84"/>
    <w:rsid w:val="00A706FF"/>
    <w:rsid w:val="00A70B6A"/>
    <w:rsid w:val="00A70F8B"/>
    <w:rsid w:val="00A7239E"/>
    <w:rsid w:val="00A724D7"/>
    <w:rsid w:val="00A72A71"/>
    <w:rsid w:val="00A735EA"/>
    <w:rsid w:val="00A73D12"/>
    <w:rsid w:val="00A743B5"/>
    <w:rsid w:val="00A74B13"/>
    <w:rsid w:val="00A77049"/>
    <w:rsid w:val="00A773D7"/>
    <w:rsid w:val="00A778A0"/>
    <w:rsid w:val="00A77A3D"/>
    <w:rsid w:val="00A80454"/>
    <w:rsid w:val="00A812D5"/>
    <w:rsid w:val="00A8287E"/>
    <w:rsid w:val="00A82A37"/>
    <w:rsid w:val="00A82EBE"/>
    <w:rsid w:val="00A83127"/>
    <w:rsid w:val="00A83735"/>
    <w:rsid w:val="00A84045"/>
    <w:rsid w:val="00A84DFB"/>
    <w:rsid w:val="00A850FD"/>
    <w:rsid w:val="00A86625"/>
    <w:rsid w:val="00A87223"/>
    <w:rsid w:val="00A879AF"/>
    <w:rsid w:val="00A87DB0"/>
    <w:rsid w:val="00A90427"/>
    <w:rsid w:val="00A9046A"/>
    <w:rsid w:val="00A904C8"/>
    <w:rsid w:val="00A907BF"/>
    <w:rsid w:val="00A915B6"/>
    <w:rsid w:val="00A91C3B"/>
    <w:rsid w:val="00A91F47"/>
    <w:rsid w:val="00A92B56"/>
    <w:rsid w:val="00A93874"/>
    <w:rsid w:val="00A93DDC"/>
    <w:rsid w:val="00A9486B"/>
    <w:rsid w:val="00A94C12"/>
    <w:rsid w:val="00A94F81"/>
    <w:rsid w:val="00A95132"/>
    <w:rsid w:val="00A954DC"/>
    <w:rsid w:val="00A97EFC"/>
    <w:rsid w:val="00AA086A"/>
    <w:rsid w:val="00AA0B70"/>
    <w:rsid w:val="00AA1091"/>
    <w:rsid w:val="00AA1F7D"/>
    <w:rsid w:val="00AA3762"/>
    <w:rsid w:val="00AA3DFD"/>
    <w:rsid w:val="00AA4629"/>
    <w:rsid w:val="00AA4AF7"/>
    <w:rsid w:val="00AA53B9"/>
    <w:rsid w:val="00AA5614"/>
    <w:rsid w:val="00AA62B5"/>
    <w:rsid w:val="00AA6449"/>
    <w:rsid w:val="00AA7674"/>
    <w:rsid w:val="00AA7C58"/>
    <w:rsid w:val="00AA7F82"/>
    <w:rsid w:val="00AB12CA"/>
    <w:rsid w:val="00AB1889"/>
    <w:rsid w:val="00AB1E55"/>
    <w:rsid w:val="00AB24C4"/>
    <w:rsid w:val="00AB269C"/>
    <w:rsid w:val="00AB34F2"/>
    <w:rsid w:val="00AB407E"/>
    <w:rsid w:val="00AB4FA1"/>
    <w:rsid w:val="00AB5960"/>
    <w:rsid w:val="00AB7B50"/>
    <w:rsid w:val="00AB7C3F"/>
    <w:rsid w:val="00AC1603"/>
    <w:rsid w:val="00AC1925"/>
    <w:rsid w:val="00AC1EF2"/>
    <w:rsid w:val="00AC26B8"/>
    <w:rsid w:val="00AC2B5E"/>
    <w:rsid w:val="00AC2EA3"/>
    <w:rsid w:val="00AC2EBB"/>
    <w:rsid w:val="00AC3BC7"/>
    <w:rsid w:val="00AC4845"/>
    <w:rsid w:val="00AC64D3"/>
    <w:rsid w:val="00AC6791"/>
    <w:rsid w:val="00AC6CCA"/>
    <w:rsid w:val="00AC7AFE"/>
    <w:rsid w:val="00AC7C89"/>
    <w:rsid w:val="00AD0C2A"/>
    <w:rsid w:val="00AD12BB"/>
    <w:rsid w:val="00AD2F82"/>
    <w:rsid w:val="00AD4951"/>
    <w:rsid w:val="00AD568F"/>
    <w:rsid w:val="00AD5A10"/>
    <w:rsid w:val="00AD5ACF"/>
    <w:rsid w:val="00AD5BE0"/>
    <w:rsid w:val="00AD70E6"/>
    <w:rsid w:val="00AD7941"/>
    <w:rsid w:val="00AD7DA1"/>
    <w:rsid w:val="00AE0914"/>
    <w:rsid w:val="00AE0AED"/>
    <w:rsid w:val="00AE0BA0"/>
    <w:rsid w:val="00AE1B00"/>
    <w:rsid w:val="00AE2452"/>
    <w:rsid w:val="00AE2A9F"/>
    <w:rsid w:val="00AE2CE0"/>
    <w:rsid w:val="00AE3199"/>
    <w:rsid w:val="00AE4581"/>
    <w:rsid w:val="00AE518C"/>
    <w:rsid w:val="00AE54EB"/>
    <w:rsid w:val="00AE5EE1"/>
    <w:rsid w:val="00AE6940"/>
    <w:rsid w:val="00AE6B5F"/>
    <w:rsid w:val="00AE7C67"/>
    <w:rsid w:val="00AF1BB5"/>
    <w:rsid w:val="00AF2556"/>
    <w:rsid w:val="00AF4026"/>
    <w:rsid w:val="00AF4664"/>
    <w:rsid w:val="00AF58C1"/>
    <w:rsid w:val="00AF66A6"/>
    <w:rsid w:val="00AF684B"/>
    <w:rsid w:val="00AF6B65"/>
    <w:rsid w:val="00AF6E71"/>
    <w:rsid w:val="00AF7525"/>
    <w:rsid w:val="00AF7CBF"/>
    <w:rsid w:val="00AF7D6E"/>
    <w:rsid w:val="00B00318"/>
    <w:rsid w:val="00B01A44"/>
    <w:rsid w:val="00B03B9D"/>
    <w:rsid w:val="00B03C31"/>
    <w:rsid w:val="00B04975"/>
    <w:rsid w:val="00B05435"/>
    <w:rsid w:val="00B05FBE"/>
    <w:rsid w:val="00B07097"/>
    <w:rsid w:val="00B0724A"/>
    <w:rsid w:val="00B0769B"/>
    <w:rsid w:val="00B10392"/>
    <w:rsid w:val="00B103CE"/>
    <w:rsid w:val="00B10D00"/>
    <w:rsid w:val="00B10DC5"/>
    <w:rsid w:val="00B12295"/>
    <w:rsid w:val="00B130AE"/>
    <w:rsid w:val="00B14930"/>
    <w:rsid w:val="00B14A8E"/>
    <w:rsid w:val="00B14FFA"/>
    <w:rsid w:val="00B15BB7"/>
    <w:rsid w:val="00B16D2A"/>
    <w:rsid w:val="00B1789F"/>
    <w:rsid w:val="00B20753"/>
    <w:rsid w:val="00B2092C"/>
    <w:rsid w:val="00B20B62"/>
    <w:rsid w:val="00B22E2A"/>
    <w:rsid w:val="00B23904"/>
    <w:rsid w:val="00B2411B"/>
    <w:rsid w:val="00B24125"/>
    <w:rsid w:val="00B24AE1"/>
    <w:rsid w:val="00B24E0B"/>
    <w:rsid w:val="00B25CBA"/>
    <w:rsid w:val="00B26B4D"/>
    <w:rsid w:val="00B26B8E"/>
    <w:rsid w:val="00B26BD0"/>
    <w:rsid w:val="00B26F9B"/>
    <w:rsid w:val="00B27DB4"/>
    <w:rsid w:val="00B301B3"/>
    <w:rsid w:val="00B304C5"/>
    <w:rsid w:val="00B30751"/>
    <w:rsid w:val="00B30809"/>
    <w:rsid w:val="00B318C6"/>
    <w:rsid w:val="00B31B9C"/>
    <w:rsid w:val="00B31E59"/>
    <w:rsid w:val="00B32397"/>
    <w:rsid w:val="00B323DF"/>
    <w:rsid w:val="00B32674"/>
    <w:rsid w:val="00B32C47"/>
    <w:rsid w:val="00B33793"/>
    <w:rsid w:val="00B34171"/>
    <w:rsid w:val="00B3446C"/>
    <w:rsid w:val="00B36C8C"/>
    <w:rsid w:val="00B3721A"/>
    <w:rsid w:val="00B3721F"/>
    <w:rsid w:val="00B37C9D"/>
    <w:rsid w:val="00B4059C"/>
    <w:rsid w:val="00B40608"/>
    <w:rsid w:val="00B40DA5"/>
    <w:rsid w:val="00B410D7"/>
    <w:rsid w:val="00B413E7"/>
    <w:rsid w:val="00B419A6"/>
    <w:rsid w:val="00B42842"/>
    <w:rsid w:val="00B42B17"/>
    <w:rsid w:val="00B4383A"/>
    <w:rsid w:val="00B43C2F"/>
    <w:rsid w:val="00B4417F"/>
    <w:rsid w:val="00B44B77"/>
    <w:rsid w:val="00B44B7B"/>
    <w:rsid w:val="00B4568E"/>
    <w:rsid w:val="00B45F5F"/>
    <w:rsid w:val="00B46167"/>
    <w:rsid w:val="00B462D5"/>
    <w:rsid w:val="00B466CB"/>
    <w:rsid w:val="00B466E0"/>
    <w:rsid w:val="00B47A68"/>
    <w:rsid w:val="00B50500"/>
    <w:rsid w:val="00B505EA"/>
    <w:rsid w:val="00B50AA5"/>
    <w:rsid w:val="00B50D26"/>
    <w:rsid w:val="00B50F77"/>
    <w:rsid w:val="00B516E4"/>
    <w:rsid w:val="00B51CDC"/>
    <w:rsid w:val="00B53DD2"/>
    <w:rsid w:val="00B563C6"/>
    <w:rsid w:val="00B56739"/>
    <w:rsid w:val="00B571C1"/>
    <w:rsid w:val="00B60E97"/>
    <w:rsid w:val="00B61551"/>
    <w:rsid w:val="00B62622"/>
    <w:rsid w:val="00B62AA4"/>
    <w:rsid w:val="00B63095"/>
    <w:rsid w:val="00B63BB6"/>
    <w:rsid w:val="00B63E71"/>
    <w:rsid w:val="00B64591"/>
    <w:rsid w:val="00B649D3"/>
    <w:rsid w:val="00B65A70"/>
    <w:rsid w:val="00B6648D"/>
    <w:rsid w:val="00B67026"/>
    <w:rsid w:val="00B67181"/>
    <w:rsid w:val="00B675C8"/>
    <w:rsid w:val="00B6786A"/>
    <w:rsid w:val="00B678B1"/>
    <w:rsid w:val="00B70639"/>
    <w:rsid w:val="00B71581"/>
    <w:rsid w:val="00B72A62"/>
    <w:rsid w:val="00B7304A"/>
    <w:rsid w:val="00B745E7"/>
    <w:rsid w:val="00B747F0"/>
    <w:rsid w:val="00B8035F"/>
    <w:rsid w:val="00B804E8"/>
    <w:rsid w:val="00B8121F"/>
    <w:rsid w:val="00B820B7"/>
    <w:rsid w:val="00B8235E"/>
    <w:rsid w:val="00B83AE7"/>
    <w:rsid w:val="00B842F6"/>
    <w:rsid w:val="00B846B3"/>
    <w:rsid w:val="00B847C6"/>
    <w:rsid w:val="00B84DD7"/>
    <w:rsid w:val="00B84FE1"/>
    <w:rsid w:val="00B85F2D"/>
    <w:rsid w:val="00B86524"/>
    <w:rsid w:val="00B86893"/>
    <w:rsid w:val="00B90075"/>
    <w:rsid w:val="00B931E7"/>
    <w:rsid w:val="00B935FC"/>
    <w:rsid w:val="00B93C31"/>
    <w:rsid w:val="00B9404D"/>
    <w:rsid w:val="00B94B4C"/>
    <w:rsid w:val="00B94BD2"/>
    <w:rsid w:val="00B94FE1"/>
    <w:rsid w:val="00B975DB"/>
    <w:rsid w:val="00B97DFB"/>
    <w:rsid w:val="00BA0BD3"/>
    <w:rsid w:val="00BA17E3"/>
    <w:rsid w:val="00BA1937"/>
    <w:rsid w:val="00BA1AAB"/>
    <w:rsid w:val="00BA2164"/>
    <w:rsid w:val="00BA31E8"/>
    <w:rsid w:val="00BA3F2D"/>
    <w:rsid w:val="00BA4549"/>
    <w:rsid w:val="00BA45C3"/>
    <w:rsid w:val="00BA4C53"/>
    <w:rsid w:val="00BA4FC8"/>
    <w:rsid w:val="00BA56E8"/>
    <w:rsid w:val="00BA67A9"/>
    <w:rsid w:val="00BA6B6F"/>
    <w:rsid w:val="00BA6C00"/>
    <w:rsid w:val="00BA74C6"/>
    <w:rsid w:val="00BA74F3"/>
    <w:rsid w:val="00BA768F"/>
    <w:rsid w:val="00BA769D"/>
    <w:rsid w:val="00BB0C2F"/>
    <w:rsid w:val="00BB1A04"/>
    <w:rsid w:val="00BB2CDE"/>
    <w:rsid w:val="00BB2DA3"/>
    <w:rsid w:val="00BB43E9"/>
    <w:rsid w:val="00BB4425"/>
    <w:rsid w:val="00BB4497"/>
    <w:rsid w:val="00BB4C77"/>
    <w:rsid w:val="00BB4CD7"/>
    <w:rsid w:val="00BB5B0A"/>
    <w:rsid w:val="00BB74C5"/>
    <w:rsid w:val="00BC008A"/>
    <w:rsid w:val="00BC02A8"/>
    <w:rsid w:val="00BC0743"/>
    <w:rsid w:val="00BC2AFF"/>
    <w:rsid w:val="00BC338E"/>
    <w:rsid w:val="00BC3C0E"/>
    <w:rsid w:val="00BC4384"/>
    <w:rsid w:val="00BC46A8"/>
    <w:rsid w:val="00BC4D76"/>
    <w:rsid w:val="00BC5D3B"/>
    <w:rsid w:val="00BC6156"/>
    <w:rsid w:val="00BC6400"/>
    <w:rsid w:val="00BC6C3C"/>
    <w:rsid w:val="00BC76C7"/>
    <w:rsid w:val="00BD039E"/>
    <w:rsid w:val="00BD0705"/>
    <w:rsid w:val="00BD0909"/>
    <w:rsid w:val="00BD15A7"/>
    <w:rsid w:val="00BD1B82"/>
    <w:rsid w:val="00BD20B1"/>
    <w:rsid w:val="00BD20F3"/>
    <w:rsid w:val="00BD2AA0"/>
    <w:rsid w:val="00BD3292"/>
    <w:rsid w:val="00BD36ED"/>
    <w:rsid w:val="00BD37DB"/>
    <w:rsid w:val="00BD3960"/>
    <w:rsid w:val="00BD488E"/>
    <w:rsid w:val="00BD4EA1"/>
    <w:rsid w:val="00BD4F11"/>
    <w:rsid w:val="00BD637E"/>
    <w:rsid w:val="00BD70B9"/>
    <w:rsid w:val="00BD7403"/>
    <w:rsid w:val="00BD7B63"/>
    <w:rsid w:val="00BD7EDD"/>
    <w:rsid w:val="00BD7F3E"/>
    <w:rsid w:val="00BE0609"/>
    <w:rsid w:val="00BE0799"/>
    <w:rsid w:val="00BE24F4"/>
    <w:rsid w:val="00BE2C31"/>
    <w:rsid w:val="00BE37B8"/>
    <w:rsid w:val="00BE489B"/>
    <w:rsid w:val="00BE51F7"/>
    <w:rsid w:val="00BE625E"/>
    <w:rsid w:val="00BE65AF"/>
    <w:rsid w:val="00BE6838"/>
    <w:rsid w:val="00BE70BA"/>
    <w:rsid w:val="00BE747D"/>
    <w:rsid w:val="00BE7DDC"/>
    <w:rsid w:val="00BE7EBD"/>
    <w:rsid w:val="00BF0871"/>
    <w:rsid w:val="00BF16D4"/>
    <w:rsid w:val="00BF1FA7"/>
    <w:rsid w:val="00BF2207"/>
    <w:rsid w:val="00BF23CC"/>
    <w:rsid w:val="00BF2D63"/>
    <w:rsid w:val="00BF4F87"/>
    <w:rsid w:val="00BF69B6"/>
    <w:rsid w:val="00BF716D"/>
    <w:rsid w:val="00BF785C"/>
    <w:rsid w:val="00BF786F"/>
    <w:rsid w:val="00BF7F65"/>
    <w:rsid w:val="00C01E04"/>
    <w:rsid w:val="00C022FF"/>
    <w:rsid w:val="00C026C8"/>
    <w:rsid w:val="00C027EF"/>
    <w:rsid w:val="00C05943"/>
    <w:rsid w:val="00C05AED"/>
    <w:rsid w:val="00C065D9"/>
    <w:rsid w:val="00C06A28"/>
    <w:rsid w:val="00C06CAF"/>
    <w:rsid w:val="00C07547"/>
    <w:rsid w:val="00C07DE3"/>
    <w:rsid w:val="00C11B97"/>
    <w:rsid w:val="00C11BCF"/>
    <w:rsid w:val="00C12601"/>
    <w:rsid w:val="00C13D99"/>
    <w:rsid w:val="00C14C1F"/>
    <w:rsid w:val="00C168BD"/>
    <w:rsid w:val="00C16FBA"/>
    <w:rsid w:val="00C17047"/>
    <w:rsid w:val="00C209D6"/>
    <w:rsid w:val="00C20C16"/>
    <w:rsid w:val="00C210DA"/>
    <w:rsid w:val="00C21698"/>
    <w:rsid w:val="00C2275B"/>
    <w:rsid w:val="00C23CFD"/>
    <w:rsid w:val="00C25908"/>
    <w:rsid w:val="00C261DA"/>
    <w:rsid w:val="00C26C39"/>
    <w:rsid w:val="00C26EEB"/>
    <w:rsid w:val="00C26F59"/>
    <w:rsid w:val="00C27021"/>
    <w:rsid w:val="00C27448"/>
    <w:rsid w:val="00C27759"/>
    <w:rsid w:val="00C31476"/>
    <w:rsid w:val="00C319F9"/>
    <w:rsid w:val="00C336D5"/>
    <w:rsid w:val="00C33BCC"/>
    <w:rsid w:val="00C347B5"/>
    <w:rsid w:val="00C34A31"/>
    <w:rsid w:val="00C34C18"/>
    <w:rsid w:val="00C36E8A"/>
    <w:rsid w:val="00C37D60"/>
    <w:rsid w:val="00C40544"/>
    <w:rsid w:val="00C40D30"/>
    <w:rsid w:val="00C42812"/>
    <w:rsid w:val="00C43BFF"/>
    <w:rsid w:val="00C43C25"/>
    <w:rsid w:val="00C45B2D"/>
    <w:rsid w:val="00C45ED5"/>
    <w:rsid w:val="00C47125"/>
    <w:rsid w:val="00C47279"/>
    <w:rsid w:val="00C5035F"/>
    <w:rsid w:val="00C50502"/>
    <w:rsid w:val="00C50BD4"/>
    <w:rsid w:val="00C51CB1"/>
    <w:rsid w:val="00C51EA4"/>
    <w:rsid w:val="00C5487C"/>
    <w:rsid w:val="00C551B5"/>
    <w:rsid w:val="00C55DCE"/>
    <w:rsid w:val="00C5619F"/>
    <w:rsid w:val="00C566D6"/>
    <w:rsid w:val="00C566F6"/>
    <w:rsid w:val="00C60738"/>
    <w:rsid w:val="00C613CE"/>
    <w:rsid w:val="00C61825"/>
    <w:rsid w:val="00C61A7D"/>
    <w:rsid w:val="00C630C8"/>
    <w:rsid w:val="00C64098"/>
    <w:rsid w:val="00C64591"/>
    <w:rsid w:val="00C646AF"/>
    <w:rsid w:val="00C65878"/>
    <w:rsid w:val="00C662CB"/>
    <w:rsid w:val="00C66E0F"/>
    <w:rsid w:val="00C67634"/>
    <w:rsid w:val="00C67ADB"/>
    <w:rsid w:val="00C70F36"/>
    <w:rsid w:val="00C71613"/>
    <w:rsid w:val="00C72337"/>
    <w:rsid w:val="00C725D9"/>
    <w:rsid w:val="00C73592"/>
    <w:rsid w:val="00C7398B"/>
    <w:rsid w:val="00C7463A"/>
    <w:rsid w:val="00C747E7"/>
    <w:rsid w:val="00C76ABB"/>
    <w:rsid w:val="00C807F2"/>
    <w:rsid w:val="00C82D21"/>
    <w:rsid w:val="00C83531"/>
    <w:rsid w:val="00C83816"/>
    <w:rsid w:val="00C83960"/>
    <w:rsid w:val="00C83ABC"/>
    <w:rsid w:val="00C83CD9"/>
    <w:rsid w:val="00C84C27"/>
    <w:rsid w:val="00C84E12"/>
    <w:rsid w:val="00C853B7"/>
    <w:rsid w:val="00C85CD9"/>
    <w:rsid w:val="00C871F5"/>
    <w:rsid w:val="00C90615"/>
    <w:rsid w:val="00C9070A"/>
    <w:rsid w:val="00C90E58"/>
    <w:rsid w:val="00C9230E"/>
    <w:rsid w:val="00C928B6"/>
    <w:rsid w:val="00C928F7"/>
    <w:rsid w:val="00C92F48"/>
    <w:rsid w:val="00C930A6"/>
    <w:rsid w:val="00C93AC8"/>
    <w:rsid w:val="00C95A1F"/>
    <w:rsid w:val="00C95D6E"/>
    <w:rsid w:val="00C9632E"/>
    <w:rsid w:val="00C965C7"/>
    <w:rsid w:val="00C968C6"/>
    <w:rsid w:val="00C96FFB"/>
    <w:rsid w:val="00C9777E"/>
    <w:rsid w:val="00C97809"/>
    <w:rsid w:val="00CA0B0F"/>
    <w:rsid w:val="00CA0B23"/>
    <w:rsid w:val="00CA2B45"/>
    <w:rsid w:val="00CA369E"/>
    <w:rsid w:val="00CA3BE5"/>
    <w:rsid w:val="00CA3CD9"/>
    <w:rsid w:val="00CA4225"/>
    <w:rsid w:val="00CA425A"/>
    <w:rsid w:val="00CA4271"/>
    <w:rsid w:val="00CA4446"/>
    <w:rsid w:val="00CA5A37"/>
    <w:rsid w:val="00CA6F9E"/>
    <w:rsid w:val="00CA76FE"/>
    <w:rsid w:val="00CB00BD"/>
    <w:rsid w:val="00CB05D4"/>
    <w:rsid w:val="00CB0968"/>
    <w:rsid w:val="00CB40C4"/>
    <w:rsid w:val="00CB481B"/>
    <w:rsid w:val="00CB58BD"/>
    <w:rsid w:val="00CB60AD"/>
    <w:rsid w:val="00CB6997"/>
    <w:rsid w:val="00CB712B"/>
    <w:rsid w:val="00CB73D8"/>
    <w:rsid w:val="00CB783B"/>
    <w:rsid w:val="00CB7D81"/>
    <w:rsid w:val="00CC1B52"/>
    <w:rsid w:val="00CC3D90"/>
    <w:rsid w:val="00CC6F64"/>
    <w:rsid w:val="00CC7DD7"/>
    <w:rsid w:val="00CD0009"/>
    <w:rsid w:val="00CD1807"/>
    <w:rsid w:val="00CD26BA"/>
    <w:rsid w:val="00CD2731"/>
    <w:rsid w:val="00CD30C3"/>
    <w:rsid w:val="00CD3D19"/>
    <w:rsid w:val="00CD420F"/>
    <w:rsid w:val="00CD430B"/>
    <w:rsid w:val="00CD48B8"/>
    <w:rsid w:val="00CD69FE"/>
    <w:rsid w:val="00CD6BE7"/>
    <w:rsid w:val="00CD7991"/>
    <w:rsid w:val="00CD7D29"/>
    <w:rsid w:val="00CD7EA5"/>
    <w:rsid w:val="00CD7EA6"/>
    <w:rsid w:val="00CE0C20"/>
    <w:rsid w:val="00CE0CC7"/>
    <w:rsid w:val="00CE1432"/>
    <w:rsid w:val="00CE1438"/>
    <w:rsid w:val="00CE17FC"/>
    <w:rsid w:val="00CE2C10"/>
    <w:rsid w:val="00CE3436"/>
    <w:rsid w:val="00CE5D51"/>
    <w:rsid w:val="00CE723E"/>
    <w:rsid w:val="00CF03B3"/>
    <w:rsid w:val="00CF0C7D"/>
    <w:rsid w:val="00CF2A92"/>
    <w:rsid w:val="00CF316D"/>
    <w:rsid w:val="00CF34F8"/>
    <w:rsid w:val="00CF499D"/>
    <w:rsid w:val="00CF6A96"/>
    <w:rsid w:val="00D00247"/>
    <w:rsid w:val="00D0099B"/>
    <w:rsid w:val="00D010FC"/>
    <w:rsid w:val="00D01D1E"/>
    <w:rsid w:val="00D0220C"/>
    <w:rsid w:val="00D02302"/>
    <w:rsid w:val="00D02A34"/>
    <w:rsid w:val="00D02BAD"/>
    <w:rsid w:val="00D03129"/>
    <w:rsid w:val="00D03C0F"/>
    <w:rsid w:val="00D03F4D"/>
    <w:rsid w:val="00D049FD"/>
    <w:rsid w:val="00D04B88"/>
    <w:rsid w:val="00D0570C"/>
    <w:rsid w:val="00D05DA2"/>
    <w:rsid w:val="00D078D0"/>
    <w:rsid w:val="00D07E1A"/>
    <w:rsid w:val="00D11C17"/>
    <w:rsid w:val="00D11ED1"/>
    <w:rsid w:val="00D125FF"/>
    <w:rsid w:val="00D12770"/>
    <w:rsid w:val="00D12864"/>
    <w:rsid w:val="00D1343E"/>
    <w:rsid w:val="00D136FF"/>
    <w:rsid w:val="00D147EC"/>
    <w:rsid w:val="00D1600A"/>
    <w:rsid w:val="00D16993"/>
    <w:rsid w:val="00D16B30"/>
    <w:rsid w:val="00D17F55"/>
    <w:rsid w:val="00D21242"/>
    <w:rsid w:val="00D21DFC"/>
    <w:rsid w:val="00D2214D"/>
    <w:rsid w:val="00D22810"/>
    <w:rsid w:val="00D2458C"/>
    <w:rsid w:val="00D24F47"/>
    <w:rsid w:val="00D2554E"/>
    <w:rsid w:val="00D25E31"/>
    <w:rsid w:val="00D26B2D"/>
    <w:rsid w:val="00D26D20"/>
    <w:rsid w:val="00D316C8"/>
    <w:rsid w:val="00D31A96"/>
    <w:rsid w:val="00D332E3"/>
    <w:rsid w:val="00D3385E"/>
    <w:rsid w:val="00D33F2A"/>
    <w:rsid w:val="00D34F88"/>
    <w:rsid w:val="00D3580F"/>
    <w:rsid w:val="00D35D57"/>
    <w:rsid w:val="00D3697F"/>
    <w:rsid w:val="00D36E14"/>
    <w:rsid w:val="00D40475"/>
    <w:rsid w:val="00D4076B"/>
    <w:rsid w:val="00D40C9D"/>
    <w:rsid w:val="00D43ABB"/>
    <w:rsid w:val="00D43E8D"/>
    <w:rsid w:val="00D44219"/>
    <w:rsid w:val="00D44669"/>
    <w:rsid w:val="00D45653"/>
    <w:rsid w:val="00D460FE"/>
    <w:rsid w:val="00D463CA"/>
    <w:rsid w:val="00D47195"/>
    <w:rsid w:val="00D47420"/>
    <w:rsid w:val="00D47D1D"/>
    <w:rsid w:val="00D5044A"/>
    <w:rsid w:val="00D513A3"/>
    <w:rsid w:val="00D515DC"/>
    <w:rsid w:val="00D52891"/>
    <w:rsid w:val="00D53769"/>
    <w:rsid w:val="00D53E05"/>
    <w:rsid w:val="00D5409E"/>
    <w:rsid w:val="00D5491E"/>
    <w:rsid w:val="00D566B5"/>
    <w:rsid w:val="00D57FC7"/>
    <w:rsid w:val="00D6014A"/>
    <w:rsid w:val="00D607EB"/>
    <w:rsid w:val="00D62240"/>
    <w:rsid w:val="00D626D6"/>
    <w:rsid w:val="00D649E2"/>
    <w:rsid w:val="00D65AF2"/>
    <w:rsid w:val="00D65E2E"/>
    <w:rsid w:val="00D663C2"/>
    <w:rsid w:val="00D66D1F"/>
    <w:rsid w:val="00D7078E"/>
    <w:rsid w:val="00D711DE"/>
    <w:rsid w:val="00D71D27"/>
    <w:rsid w:val="00D7281A"/>
    <w:rsid w:val="00D73064"/>
    <w:rsid w:val="00D73AB0"/>
    <w:rsid w:val="00D751BE"/>
    <w:rsid w:val="00D76762"/>
    <w:rsid w:val="00D76BC2"/>
    <w:rsid w:val="00D76C13"/>
    <w:rsid w:val="00D77B9A"/>
    <w:rsid w:val="00D77FD7"/>
    <w:rsid w:val="00D81CC9"/>
    <w:rsid w:val="00D82030"/>
    <w:rsid w:val="00D82132"/>
    <w:rsid w:val="00D83753"/>
    <w:rsid w:val="00D844A1"/>
    <w:rsid w:val="00D85CD9"/>
    <w:rsid w:val="00D86A91"/>
    <w:rsid w:val="00D87CDF"/>
    <w:rsid w:val="00D917DD"/>
    <w:rsid w:val="00D918A8"/>
    <w:rsid w:val="00D9248D"/>
    <w:rsid w:val="00D92757"/>
    <w:rsid w:val="00D92EFA"/>
    <w:rsid w:val="00D939F1"/>
    <w:rsid w:val="00D942AE"/>
    <w:rsid w:val="00D94E65"/>
    <w:rsid w:val="00D96CEB"/>
    <w:rsid w:val="00DA045C"/>
    <w:rsid w:val="00DA277B"/>
    <w:rsid w:val="00DA4DBE"/>
    <w:rsid w:val="00DA58CA"/>
    <w:rsid w:val="00DA5B5F"/>
    <w:rsid w:val="00DA62E0"/>
    <w:rsid w:val="00DA67B8"/>
    <w:rsid w:val="00DA7AB5"/>
    <w:rsid w:val="00DB0998"/>
    <w:rsid w:val="00DB1BF7"/>
    <w:rsid w:val="00DB2105"/>
    <w:rsid w:val="00DB241F"/>
    <w:rsid w:val="00DB29F7"/>
    <w:rsid w:val="00DB2B78"/>
    <w:rsid w:val="00DB38C0"/>
    <w:rsid w:val="00DB3F60"/>
    <w:rsid w:val="00DB4F24"/>
    <w:rsid w:val="00DB57C1"/>
    <w:rsid w:val="00DB78F0"/>
    <w:rsid w:val="00DB7C40"/>
    <w:rsid w:val="00DB7D54"/>
    <w:rsid w:val="00DC0BB1"/>
    <w:rsid w:val="00DC10C1"/>
    <w:rsid w:val="00DC223B"/>
    <w:rsid w:val="00DC2B4A"/>
    <w:rsid w:val="00DC2E70"/>
    <w:rsid w:val="00DC3CEF"/>
    <w:rsid w:val="00DC466D"/>
    <w:rsid w:val="00DC48E9"/>
    <w:rsid w:val="00DC5617"/>
    <w:rsid w:val="00DC5AF3"/>
    <w:rsid w:val="00DC6604"/>
    <w:rsid w:val="00DC77C2"/>
    <w:rsid w:val="00DC7A73"/>
    <w:rsid w:val="00DD00B5"/>
    <w:rsid w:val="00DD1404"/>
    <w:rsid w:val="00DD1E17"/>
    <w:rsid w:val="00DD3954"/>
    <w:rsid w:val="00DD4166"/>
    <w:rsid w:val="00DD42C3"/>
    <w:rsid w:val="00DD46C9"/>
    <w:rsid w:val="00DD4770"/>
    <w:rsid w:val="00DD4EFA"/>
    <w:rsid w:val="00DD5AA7"/>
    <w:rsid w:val="00DD5DF9"/>
    <w:rsid w:val="00DD63C9"/>
    <w:rsid w:val="00DD7E78"/>
    <w:rsid w:val="00DE02FD"/>
    <w:rsid w:val="00DE0932"/>
    <w:rsid w:val="00DE1011"/>
    <w:rsid w:val="00DE198E"/>
    <w:rsid w:val="00DE1A36"/>
    <w:rsid w:val="00DE1C11"/>
    <w:rsid w:val="00DE4413"/>
    <w:rsid w:val="00DE671B"/>
    <w:rsid w:val="00DE79E8"/>
    <w:rsid w:val="00DE7FDD"/>
    <w:rsid w:val="00DF1634"/>
    <w:rsid w:val="00DF17EB"/>
    <w:rsid w:val="00DF190F"/>
    <w:rsid w:val="00DF194A"/>
    <w:rsid w:val="00DF3AAF"/>
    <w:rsid w:val="00DF4628"/>
    <w:rsid w:val="00DF4D18"/>
    <w:rsid w:val="00DF51BB"/>
    <w:rsid w:val="00DF5866"/>
    <w:rsid w:val="00DF6436"/>
    <w:rsid w:val="00DF746D"/>
    <w:rsid w:val="00E00209"/>
    <w:rsid w:val="00E014B5"/>
    <w:rsid w:val="00E016E3"/>
    <w:rsid w:val="00E03572"/>
    <w:rsid w:val="00E03D56"/>
    <w:rsid w:val="00E04771"/>
    <w:rsid w:val="00E06232"/>
    <w:rsid w:val="00E068D9"/>
    <w:rsid w:val="00E0769E"/>
    <w:rsid w:val="00E077F9"/>
    <w:rsid w:val="00E07C52"/>
    <w:rsid w:val="00E10987"/>
    <w:rsid w:val="00E11C57"/>
    <w:rsid w:val="00E12724"/>
    <w:rsid w:val="00E12A24"/>
    <w:rsid w:val="00E12F01"/>
    <w:rsid w:val="00E13693"/>
    <w:rsid w:val="00E14B77"/>
    <w:rsid w:val="00E1516F"/>
    <w:rsid w:val="00E15D3C"/>
    <w:rsid w:val="00E15D6B"/>
    <w:rsid w:val="00E15E22"/>
    <w:rsid w:val="00E172AB"/>
    <w:rsid w:val="00E177FB"/>
    <w:rsid w:val="00E178F7"/>
    <w:rsid w:val="00E20043"/>
    <w:rsid w:val="00E203F1"/>
    <w:rsid w:val="00E2251B"/>
    <w:rsid w:val="00E26FA4"/>
    <w:rsid w:val="00E30BA4"/>
    <w:rsid w:val="00E30EDF"/>
    <w:rsid w:val="00E310E9"/>
    <w:rsid w:val="00E31214"/>
    <w:rsid w:val="00E32115"/>
    <w:rsid w:val="00E3270B"/>
    <w:rsid w:val="00E3294A"/>
    <w:rsid w:val="00E32D58"/>
    <w:rsid w:val="00E339AA"/>
    <w:rsid w:val="00E34EDB"/>
    <w:rsid w:val="00E3790F"/>
    <w:rsid w:val="00E379C2"/>
    <w:rsid w:val="00E37EAD"/>
    <w:rsid w:val="00E409A4"/>
    <w:rsid w:val="00E40B2E"/>
    <w:rsid w:val="00E40E97"/>
    <w:rsid w:val="00E4177F"/>
    <w:rsid w:val="00E41A5F"/>
    <w:rsid w:val="00E439ED"/>
    <w:rsid w:val="00E448A1"/>
    <w:rsid w:val="00E44DDC"/>
    <w:rsid w:val="00E464D8"/>
    <w:rsid w:val="00E46826"/>
    <w:rsid w:val="00E46D88"/>
    <w:rsid w:val="00E473A4"/>
    <w:rsid w:val="00E47451"/>
    <w:rsid w:val="00E47EF4"/>
    <w:rsid w:val="00E50460"/>
    <w:rsid w:val="00E50538"/>
    <w:rsid w:val="00E50FEA"/>
    <w:rsid w:val="00E515AD"/>
    <w:rsid w:val="00E522B3"/>
    <w:rsid w:val="00E5352F"/>
    <w:rsid w:val="00E536A6"/>
    <w:rsid w:val="00E53726"/>
    <w:rsid w:val="00E5402F"/>
    <w:rsid w:val="00E54864"/>
    <w:rsid w:val="00E55521"/>
    <w:rsid w:val="00E57BC3"/>
    <w:rsid w:val="00E60A49"/>
    <w:rsid w:val="00E60BBF"/>
    <w:rsid w:val="00E616ED"/>
    <w:rsid w:val="00E624F7"/>
    <w:rsid w:val="00E627E8"/>
    <w:rsid w:val="00E631C3"/>
    <w:rsid w:val="00E63C6A"/>
    <w:rsid w:val="00E64963"/>
    <w:rsid w:val="00E660A5"/>
    <w:rsid w:val="00E6673C"/>
    <w:rsid w:val="00E66753"/>
    <w:rsid w:val="00E71160"/>
    <w:rsid w:val="00E713AA"/>
    <w:rsid w:val="00E726CD"/>
    <w:rsid w:val="00E7272D"/>
    <w:rsid w:val="00E73399"/>
    <w:rsid w:val="00E73C5F"/>
    <w:rsid w:val="00E74BED"/>
    <w:rsid w:val="00E75539"/>
    <w:rsid w:val="00E757A7"/>
    <w:rsid w:val="00E76A8D"/>
    <w:rsid w:val="00E7730E"/>
    <w:rsid w:val="00E77D8F"/>
    <w:rsid w:val="00E806E8"/>
    <w:rsid w:val="00E80EEE"/>
    <w:rsid w:val="00E81811"/>
    <w:rsid w:val="00E81CD8"/>
    <w:rsid w:val="00E83282"/>
    <w:rsid w:val="00E848D9"/>
    <w:rsid w:val="00E8517F"/>
    <w:rsid w:val="00E90C44"/>
    <w:rsid w:val="00E90CE3"/>
    <w:rsid w:val="00E9106D"/>
    <w:rsid w:val="00E910E3"/>
    <w:rsid w:val="00E91BCE"/>
    <w:rsid w:val="00E92E27"/>
    <w:rsid w:val="00E93763"/>
    <w:rsid w:val="00E93D7D"/>
    <w:rsid w:val="00E93E61"/>
    <w:rsid w:val="00E9496A"/>
    <w:rsid w:val="00E95B71"/>
    <w:rsid w:val="00E95F99"/>
    <w:rsid w:val="00E96989"/>
    <w:rsid w:val="00E977B2"/>
    <w:rsid w:val="00E97F17"/>
    <w:rsid w:val="00EA01CA"/>
    <w:rsid w:val="00EA0A59"/>
    <w:rsid w:val="00EA1309"/>
    <w:rsid w:val="00EA2A6E"/>
    <w:rsid w:val="00EA36FD"/>
    <w:rsid w:val="00EA3AF1"/>
    <w:rsid w:val="00EA3EDE"/>
    <w:rsid w:val="00EA4315"/>
    <w:rsid w:val="00EA4D49"/>
    <w:rsid w:val="00EA52A3"/>
    <w:rsid w:val="00EA608C"/>
    <w:rsid w:val="00EA6F96"/>
    <w:rsid w:val="00EA7B12"/>
    <w:rsid w:val="00EA7C16"/>
    <w:rsid w:val="00EB17F2"/>
    <w:rsid w:val="00EB29A0"/>
    <w:rsid w:val="00EB310A"/>
    <w:rsid w:val="00EB340F"/>
    <w:rsid w:val="00EB4708"/>
    <w:rsid w:val="00EB587F"/>
    <w:rsid w:val="00EB58D7"/>
    <w:rsid w:val="00EB603B"/>
    <w:rsid w:val="00EC0237"/>
    <w:rsid w:val="00EC09B4"/>
    <w:rsid w:val="00EC128A"/>
    <w:rsid w:val="00EC170E"/>
    <w:rsid w:val="00EC1EA4"/>
    <w:rsid w:val="00EC2655"/>
    <w:rsid w:val="00EC3525"/>
    <w:rsid w:val="00EC3EB6"/>
    <w:rsid w:val="00EC49FC"/>
    <w:rsid w:val="00EC4B8E"/>
    <w:rsid w:val="00EC4DE4"/>
    <w:rsid w:val="00EC5DEC"/>
    <w:rsid w:val="00EC69C3"/>
    <w:rsid w:val="00EC6C14"/>
    <w:rsid w:val="00ED0321"/>
    <w:rsid w:val="00ED0398"/>
    <w:rsid w:val="00ED043C"/>
    <w:rsid w:val="00ED0615"/>
    <w:rsid w:val="00ED0760"/>
    <w:rsid w:val="00ED1204"/>
    <w:rsid w:val="00ED26F4"/>
    <w:rsid w:val="00ED2720"/>
    <w:rsid w:val="00ED2BBE"/>
    <w:rsid w:val="00ED2D1D"/>
    <w:rsid w:val="00ED304C"/>
    <w:rsid w:val="00ED355E"/>
    <w:rsid w:val="00ED36C1"/>
    <w:rsid w:val="00ED3AF8"/>
    <w:rsid w:val="00ED4020"/>
    <w:rsid w:val="00ED4ADD"/>
    <w:rsid w:val="00ED4E13"/>
    <w:rsid w:val="00ED524E"/>
    <w:rsid w:val="00ED5A07"/>
    <w:rsid w:val="00ED5F15"/>
    <w:rsid w:val="00ED64E6"/>
    <w:rsid w:val="00ED734B"/>
    <w:rsid w:val="00EE1779"/>
    <w:rsid w:val="00EE190B"/>
    <w:rsid w:val="00EE1C8E"/>
    <w:rsid w:val="00EE233D"/>
    <w:rsid w:val="00EE2D02"/>
    <w:rsid w:val="00EE2D10"/>
    <w:rsid w:val="00EE3686"/>
    <w:rsid w:val="00EE41DB"/>
    <w:rsid w:val="00EE4980"/>
    <w:rsid w:val="00EE532B"/>
    <w:rsid w:val="00EE649B"/>
    <w:rsid w:val="00EE6E4F"/>
    <w:rsid w:val="00EF023B"/>
    <w:rsid w:val="00EF05DF"/>
    <w:rsid w:val="00EF0A52"/>
    <w:rsid w:val="00EF1136"/>
    <w:rsid w:val="00EF13F8"/>
    <w:rsid w:val="00EF1526"/>
    <w:rsid w:val="00EF2757"/>
    <w:rsid w:val="00EF2B9D"/>
    <w:rsid w:val="00EF2BF1"/>
    <w:rsid w:val="00EF2F5E"/>
    <w:rsid w:val="00EF3742"/>
    <w:rsid w:val="00EF3EE8"/>
    <w:rsid w:val="00EF4878"/>
    <w:rsid w:val="00EF51BA"/>
    <w:rsid w:val="00EF63C4"/>
    <w:rsid w:val="00EF6D3C"/>
    <w:rsid w:val="00EF7084"/>
    <w:rsid w:val="00EF7481"/>
    <w:rsid w:val="00F0054B"/>
    <w:rsid w:val="00F00C4C"/>
    <w:rsid w:val="00F01407"/>
    <w:rsid w:val="00F0390D"/>
    <w:rsid w:val="00F04CB6"/>
    <w:rsid w:val="00F05B84"/>
    <w:rsid w:val="00F07673"/>
    <w:rsid w:val="00F07F98"/>
    <w:rsid w:val="00F1054C"/>
    <w:rsid w:val="00F11CE6"/>
    <w:rsid w:val="00F120D7"/>
    <w:rsid w:val="00F133F5"/>
    <w:rsid w:val="00F147DB"/>
    <w:rsid w:val="00F1490E"/>
    <w:rsid w:val="00F15790"/>
    <w:rsid w:val="00F1614B"/>
    <w:rsid w:val="00F163C4"/>
    <w:rsid w:val="00F16A42"/>
    <w:rsid w:val="00F2105E"/>
    <w:rsid w:val="00F2147F"/>
    <w:rsid w:val="00F2171A"/>
    <w:rsid w:val="00F21BAC"/>
    <w:rsid w:val="00F22D0D"/>
    <w:rsid w:val="00F23AB0"/>
    <w:rsid w:val="00F24C2A"/>
    <w:rsid w:val="00F26749"/>
    <w:rsid w:val="00F26DC1"/>
    <w:rsid w:val="00F30C42"/>
    <w:rsid w:val="00F31394"/>
    <w:rsid w:val="00F32377"/>
    <w:rsid w:val="00F33472"/>
    <w:rsid w:val="00F3403B"/>
    <w:rsid w:val="00F34110"/>
    <w:rsid w:val="00F34D7E"/>
    <w:rsid w:val="00F34FB6"/>
    <w:rsid w:val="00F35866"/>
    <w:rsid w:val="00F35A2A"/>
    <w:rsid w:val="00F35BB6"/>
    <w:rsid w:val="00F35CE2"/>
    <w:rsid w:val="00F35EEC"/>
    <w:rsid w:val="00F363FF"/>
    <w:rsid w:val="00F36A78"/>
    <w:rsid w:val="00F371AA"/>
    <w:rsid w:val="00F37D5A"/>
    <w:rsid w:val="00F37EA0"/>
    <w:rsid w:val="00F40055"/>
    <w:rsid w:val="00F40C5E"/>
    <w:rsid w:val="00F41054"/>
    <w:rsid w:val="00F41520"/>
    <w:rsid w:val="00F415AE"/>
    <w:rsid w:val="00F41A44"/>
    <w:rsid w:val="00F422CF"/>
    <w:rsid w:val="00F44432"/>
    <w:rsid w:val="00F44730"/>
    <w:rsid w:val="00F44F9D"/>
    <w:rsid w:val="00F45E1F"/>
    <w:rsid w:val="00F464AC"/>
    <w:rsid w:val="00F46949"/>
    <w:rsid w:val="00F46BE2"/>
    <w:rsid w:val="00F473BD"/>
    <w:rsid w:val="00F478B8"/>
    <w:rsid w:val="00F501E7"/>
    <w:rsid w:val="00F51094"/>
    <w:rsid w:val="00F5126D"/>
    <w:rsid w:val="00F52CCC"/>
    <w:rsid w:val="00F53BDC"/>
    <w:rsid w:val="00F54D21"/>
    <w:rsid w:val="00F54FC9"/>
    <w:rsid w:val="00F5590E"/>
    <w:rsid w:val="00F561D5"/>
    <w:rsid w:val="00F56564"/>
    <w:rsid w:val="00F56666"/>
    <w:rsid w:val="00F569C7"/>
    <w:rsid w:val="00F57823"/>
    <w:rsid w:val="00F57A39"/>
    <w:rsid w:val="00F57C5A"/>
    <w:rsid w:val="00F60078"/>
    <w:rsid w:val="00F604DB"/>
    <w:rsid w:val="00F605F2"/>
    <w:rsid w:val="00F612B6"/>
    <w:rsid w:val="00F6162C"/>
    <w:rsid w:val="00F61AC4"/>
    <w:rsid w:val="00F62D8D"/>
    <w:rsid w:val="00F6329B"/>
    <w:rsid w:val="00F632BA"/>
    <w:rsid w:val="00F63A61"/>
    <w:rsid w:val="00F63A87"/>
    <w:rsid w:val="00F6418E"/>
    <w:rsid w:val="00F647E7"/>
    <w:rsid w:val="00F662E1"/>
    <w:rsid w:val="00F66672"/>
    <w:rsid w:val="00F671E7"/>
    <w:rsid w:val="00F70588"/>
    <w:rsid w:val="00F70D0F"/>
    <w:rsid w:val="00F71637"/>
    <w:rsid w:val="00F71AB2"/>
    <w:rsid w:val="00F729C1"/>
    <w:rsid w:val="00F73A0A"/>
    <w:rsid w:val="00F73F38"/>
    <w:rsid w:val="00F7537A"/>
    <w:rsid w:val="00F75719"/>
    <w:rsid w:val="00F7593C"/>
    <w:rsid w:val="00F76020"/>
    <w:rsid w:val="00F7673F"/>
    <w:rsid w:val="00F769B1"/>
    <w:rsid w:val="00F76F8E"/>
    <w:rsid w:val="00F80007"/>
    <w:rsid w:val="00F80C22"/>
    <w:rsid w:val="00F822CC"/>
    <w:rsid w:val="00F83C09"/>
    <w:rsid w:val="00F841F2"/>
    <w:rsid w:val="00F84543"/>
    <w:rsid w:val="00F84996"/>
    <w:rsid w:val="00F85A55"/>
    <w:rsid w:val="00F85F52"/>
    <w:rsid w:val="00F87B34"/>
    <w:rsid w:val="00F9028E"/>
    <w:rsid w:val="00F9033F"/>
    <w:rsid w:val="00F910D6"/>
    <w:rsid w:val="00F91A59"/>
    <w:rsid w:val="00F91A5D"/>
    <w:rsid w:val="00F91AD6"/>
    <w:rsid w:val="00F92169"/>
    <w:rsid w:val="00F92995"/>
    <w:rsid w:val="00F94D21"/>
    <w:rsid w:val="00F9542E"/>
    <w:rsid w:val="00F95C42"/>
    <w:rsid w:val="00F95D0A"/>
    <w:rsid w:val="00F96686"/>
    <w:rsid w:val="00F968DC"/>
    <w:rsid w:val="00F96B04"/>
    <w:rsid w:val="00F975C1"/>
    <w:rsid w:val="00FA00B7"/>
    <w:rsid w:val="00FA0514"/>
    <w:rsid w:val="00FA0F11"/>
    <w:rsid w:val="00FA0F17"/>
    <w:rsid w:val="00FA0FC4"/>
    <w:rsid w:val="00FA2734"/>
    <w:rsid w:val="00FA2D5A"/>
    <w:rsid w:val="00FA457C"/>
    <w:rsid w:val="00FA5253"/>
    <w:rsid w:val="00FA63AD"/>
    <w:rsid w:val="00FA6FBC"/>
    <w:rsid w:val="00FA7E6D"/>
    <w:rsid w:val="00FB01D3"/>
    <w:rsid w:val="00FB107B"/>
    <w:rsid w:val="00FB13B9"/>
    <w:rsid w:val="00FB179D"/>
    <w:rsid w:val="00FB19BC"/>
    <w:rsid w:val="00FB1F60"/>
    <w:rsid w:val="00FB2795"/>
    <w:rsid w:val="00FB2915"/>
    <w:rsid w:val="00FB2B5C"/>
    <w:rsid w:val="00FB340D"/>
    <w:rsid w:val="00FB4CF3"/>
    <w:rsid w:val="00FB4FF6"/>
    <w:rsid w:val="00FB5463"/>
    <w:rsid w:val="00FB638D"/>
    <w:rsid w:val="00FB63BA"/>
    <w:rsid w:val="00FB733F"/>
    <w:rsid w:val="00FB757F"/>
    <w:rsid w:val="00FC11D1"/>
    <w:rsid w:val="00FC1388"/>
    <w:rsid w:val="00FC186E"/>
    <w:rsid w:val="00FC193C"/>
    <w:rsid w:val="00FC282E"/>
    <w:rsid w:val="00FC3DB7"/>
    <w:rsid w:val="00FC5001"/>
    <w:rsid w:val="00FC5015"/>
    <w:rsid w:val="00FD06F2"/>
    <w:rsid w:val="00FD08CC"/>
    <w:rsid w:val="00FD0B42"/>
    <w:rsid w:val="00FD1700"/>
    <w:rsid w:val="00FD1EC9"/>
    <w:rsid w:val="00FD2723"/>
    <w:rsid w:val="00FD384F"/>
    <w:rsid w:val="00FD4619"/>
    <w:rsid w:val="00FD79E2"/>
    <w:rsid w:val="00FE163C"/>
    <w:rsid w:val="00FE1F7F"/>
    <w:rsid w:val="00FE28B2"/>
    <w:rsid w:val="00FE31AD"/>
    <w:rsid w:val="00FE3500"/>
    <w:rsid w:val="00FE3C4D"/>
    <w:rsid w:val="00FE3C89"/>
    <w:rsid w:val="00FE4485"/>
    <w:rsid w:val="00FE7471"/>
    <w:rsid w:val="00FE7669"/>
    <w:rsid w:val="00FE7918"/>
    <w:rsid w:val="00FE7A84"/>
    <w:rsid w:val="00FE7B45"/>
    <w:rsid w:val="00FF04BA"/>
    <w:rsid w:val="00FF1393"/>
    <w:rsid w:val="00FF17FF"/>
    <w:rsid w:val="00FF2E6E"/>
    <w:rsid w:val="00FF3A82"/>
    <w:rsid w:val="00FF3F6E"/>
    <w:rsid w:val="00FF40C3"/>
    <w:rsid w:val="00FF4314"/>
    <w:rsid w:val="00FF44F1"/>
    <w:rsid w:val="00FF5E0C"/>
    <w:rsid w:val="00FF627C"/>
    <w:rsid w:val="00FF6E52"/>
    <w:rsid w:val="00FF6F16"/>
    <w:rsid w:val="00FF7917"/>
    <w:rsid w:val="00FF7E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D22122"/>
  <w15:docId w15:val="{A9851847-1979-4202-9375-F4F38EB9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62D4"/>
    <w:pPr>
      <w:spacing w:before="60" w:after="60"/>
    </w:pPr>
    <w:rPr>
      <w:rFonts w:ascii="Arial" w:hAnsi="Arial"/>
      <w:sz w:val="22"/>
      <w:szCs w:val="24"/>
    </w:rPr>
  </w:style>
  <w:style w:type="paragraph" w:styleId="Heading1">
    <w:name w:val="heading 1"/>
    <w:basedOn w:val="Normal"/>
    <w:next w:val="Normal"/>
    <w:link w:val="Heading1Char"/>
    <w:qFormat/>
    <w:rsid w:val="00A64B2E"/>
    <w:pPr>
      <w:pBdr>
        <w:top w:val="single" w:sz="4" w:space="1" w:color="auto"/>
      </w:pBdr>
      <w:autoSpaceDE w:val="0"/>
      <w:autoSpaceDN w:val="0"/>
      <w:adjustRightInd w:val="0"/>
      <w:spacing w:before="120" w:after="120"/>
      <w:outlineLvl w:val="0"/>
    </w:pPr>
    <w:rPr>
      <w:rFonts w:cs="Arial"/>
      <w:b/>
      <w:bCs/>
      <w:color w:val="0070C0"/>
      <w:sz w:val="28"/>
      <w:szCs w:val="28"/>
    </w:rPr>
  </w:style>
  <w:style w:type="paragraph" w:styleId="Heading2">
    <w:name w:val="heading 2"/>
    <w:basedOn w:val="Normal"/>
    <w:next w:val="Normal"/>
    <w:link w:val="Heading2Char"/>
    <w:unhideWhenUsed/>
    <w:qFormat/>
    <w:rsid w:val="0056203C"/>
    <w:pPr>
      <w:keepNext/>
      <w:keepLines/>
      <w:pBdr>
        <w:top w:val="single" w:sz="4" w:space="1" w:color="auto"/>
        <w:left w:val="single" w:sz="4" w:space="4" w:color="auto"/>
        <w:bottom w:val="single" w:sz="4" w:space="1" w:color="auto"/>
        <w:right w:val="single" w:sz="4" w:space="4" w:color="auto"/>
      </w:pBdr>
      <w:shd w:val="pct10" w:color="auto" w:fill="auto"/>
      <w:spacing w:before="200" w:after="12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816A1"/>
    <w:rPr>
      <w:color w:val="0000FF"/>
      <w:u w:val="single"/>
    </w:rPr>
  </w:style>
  <w:style w:type="paragraph" w:styleId="BalloonText">
    <w:name w:val="Balloon Text"/>
    <w:basedOn w:val="Normal"/>
    <w:semiHidden/>
    <w:rsid w:val="00AB24C4"/>
    <w:rPr>
      <w:rFonts w:ascii="Tahoma" w:hAnsi="Tahoma" w:cs="Tahoma"/>
      <w:sz w:val="16"/>
      <w:szCs w:val="16"/>
    </w:rPr>
  </w:style>
  <w:style w:type="paragraph" w:styleId="Header">
    <w:name w:val="header"/>
    <w:basedOn w:val="Normal"/>
    <w:link w:val="HeaderChar"/>
    <w:uiPriority w:val="99"/>
    <w:rsid w:val="009A147C"/>
    <w:pPr>
      <w:tabs>
        <w:tab w:val="center" w:pos="4680"/>
        <w:tab w:val="right" w:pos="9360"/>
      </w:tabs>
    </w:pPr>
    <w:rPr>
      <w:lang w:val="x-none" w:eastAsia="x-none"/>
    </w:rPr>
  </w:style>
  <w:style w:type="character" w:customStyle="1" w:styleId="HeaderChar">
    <w:name w:val="Header Char"/>
    <w:link w:val="Header"/>
    <w:uiPriority w:val="99"/>
    <w:rsid w:val="009A147C"/>
    <w:rPr>
      <w:sz w:val="24"/>
      <w:szCs w:val="24"/>
    </w:rPr>
  </w:style>
  <w:style w:type="paragraph" w:styleId="Footer">
    <w:name w:val="footer"/>
    <w:basedOn w:val="Normal"/>
    <w:link w:val="FooterChar"/>
    <w:rsid w:val="009A147C"/>
    <w:pPr>
      <w:tabs>
        <w:tab w:val="center" w:pos="4680"/>
        <w:tab w:val="right" w:pos="9360"/>
      </w:tabs>
    </w:pPr>
    <w:rPr>
      <w:lang w:val="x-none" w:eastAsia="x-none"/>
    </w:rPr>
  </w:style>
  <w:style w:type="character" w:customStyle="1" w:styleId="FooterChar">
    <w:name w:val="Footer Char"/>
    <w:link w:val="Footer"/>
    <w:rsid w:val="009A147C"/>
    <w:rPr>
      <w:sz w:val="24"/>
      <w:szCs w:val="24"/>
    </w:rPr>
  </w:style>
  <w:style w:type="character" w:styleId="FollowedHyperlink">
    <w:name w:val="FollowedHyperlink"/>
    <w:rsid w:val="0032428C"/>
    <w:rPr>
      <w:color w:val="800080"/>
      <w:u w:val="single"/>
    </w:rPr>
  </w:style>
  <w:style w:type="character" w:styleId="PageNumber">
    <w:name w:val="page number"/>
    <w:basedOn w:val="DefaultParagraphFont"/>
    <w:rsid w:val="00A2314E"/>
  </w:style>
  <w:style w:type="paragraph" w:customStyle="1" w:styleId="Default">
    <w:name w:val="Default"/>
    <w:rsid w:val="001808CE"/>
    <w:pPr>
      <w:autoSpaceDE w:val="0"/>
      <w:autoSpaceDN w:val="0"/>
      <w:adjustRightInd w:val="0"/>
    </w:pPr>
    <w:rPr>
      <w:color w:val="000000"/>
      <w:sz w:val="24"/>
      <w:szCs w:val="24"/>
    </w:rPr>
  </w:style>
  <w:style w:type="paragraph" w:styleId="ListParagraph">
    <w:name w:val="List Paragraph"/>
    <w:basedOn w:val="Normal"/>
    <w:uiPriority w:val="34"/>
    <w:qFormat/>
    <w:rsid w:val="00E536A6"/>
    <w:pPr>
      <w:ind w:left="720"/>
    </w:pPr>
  </w:style>
  <w:style w:type="table" w:styleId="TableGrid">
    <w:name w:val="Table Grid"/>
    <w:basedOn w:val="TableNormal"/>
    <w:uiPriority w:val="39"/>
    <w:rsid w:val="007D6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rsid w:val="004344DA"/>
    <w:pPr>
      <w:ind w:left="360"/>
    </w:pPr>
    <w:rPr>
      <w:szCs w:val="20"/>
      <w:lang w:val="x-none" w:eastAsia="x-none"/>
    </w:rPr>
  </w:style>
  <w:style w:type="character" w:customStyle="1" w:styleId="BodyTextIndent2Char">
    <w:name w:val="Body Text Indent 2 Char"/>
    <w:link w:val="BodyTextIndent2"/>
    <w:rsid w:val="004344DA"/>
    <w:rPr>
      <w:sz w:val="24"/>
    </w:rPr>
  </w:style>
  <w:style w:type="paragraph" w:styleId="BodyText">
    <w:name w:val="Body Text"/>
    <w:basedOn w:val="Normal"/>
    <w:link w:val="BodyTextChar"/>
    <w:rsid w:val="00433C9E"/>
    <w:pPr>
      <w:spacing w:after="120"/>
    </w:pPr>
    <w:rPr>
      <w:lang w:val="x-none" w:eastAsia="x-none"/>
    </w:rPr>
  </w:style>
  <w:style w:type="character" w:customStyle="1" w:styleId="BodyTextChar">
    <w:name w:val="Body Text Char"/>
    <w:link w:val="BodyText"/>
    <w:rsid w:val="00433C9E"/>
    <w:rPr>
      <w:sz w:val="24"/>
      <w:szCs w:val="24"/>
    </w:rPr>
  </w:style>
  <w:style w:type="paragraph" w:styleId="Subtitle">
    <w:name w:val="Subtitle"/>
    <w:basedOn w:val="Normal"/>
    <w:link w:val="SubtitleChar"/>
    <w:qFormat/>
    <w:rsid w:val="005C4E04"/>
    <w:pPr>
      <w:widowControl w:val="0"/>
      <w:autoSpaceDE w:val="0"/>
      <w:autoSpaceDN w:val="0"/>
      <w:adjustRightInd w:val="0"/>
      <w:jc w:val="center"/>
    </w:pPr>
    <w:rPr>
      <w:b/>
      <w:bCs/>
      <w:lang w:val="x-none" w:eastAsia="x-none"/>
    </w:rPr>
  </w:style>
  <w:style w:type="character" w:customStyle="1" w:styleId="SubtitleChar">
    <w:name w:val="Subtitle Char"/>
    <w:link w:val="Subtitle"/>
    <w:rsid w:val="005C4E04"/>
    <w:rPr>
      <w:b/>
      <w:bCs/>
      <w:sz w:val="24"/>
      <w:szCs w:val="24"/>
    </w:rPr>
  </w:style>
  <w:style w:type="paragraph" w:styleId="Title">
    <w:name w:val="Title"/>
    <w:basedOn w:val="Normal"/>
    <w:qFormat/>
    <w:rsid w:val="00D82132"/>
    <w:pPr>
      <w:widowControl w:val="0"/>
      <w:autoSpaceDE w:val="0"/>
      <w:autoSpaceDN w:val="0"/>
      <w:adjustRightInd w:val="0"/>
      <w:jc w:val="center"/>
    </w:pPr>
    <w:rPr>
      <w:b/>
      <w:bCs/>
      <w:sz w:val="28"/>
      <w:szCs w:val="28"/>
    </w:rPr>
  </w:style>
  <w:style w:type="character" w:styleId="CommentReference">
    <w:name w:val="annotation reference"/>
    <w:uiPriority w:val="99"/>
    <w:rsid w:val="00F96B04"/>
    <w:rPr>
      <w:sz w:val="16"/>
      <w:szCs w:val="16"/>
    </w:rPr>
  </w:style>
  <w:style w:type="paragraph" w:styleId="CommentText">
    <w:name w:val="annotation text"/>
    <w:basedOn w:val="Normal"/>
    <w:link w:val="CommentTextChar"/>
    <w:uiPriority w:val="99"/>
    <w:rsid w:val="00F96B04"/>
    <w:rPr>
      <w:sz w:val="20"/>
      <w:szCs w:val="20"/>
    </w:rPr>
  </w:style>
  <w:style w:type="character" w:customStyle="1" w:styleId="CommentTextChar">
    <w:name w:val="Comment Text Char"/>
    <w:basedOn w:val="DefaultParagraphFont"/>
    <w:link w:val="CommentText"/>
    <w:uiPriority w:val="99"/>
    <w:rsid w:val="00F96B04"/>
  </w:style>
  <w:style w:type="paragraph" w:styleId="CommentSubject">
    <w:name w:val="annotation subject"/>
    <w:basedOn w:val="CommentText"/>
    <w:next w:val="CommentText"/>
    <w:link w:val="CommentSubjectChar"/>
    <w:rsid w:val="00F96B04"/>
    <w:rPr>
      <w:b/>
      <w:bCs/>
    </w:rPr>
  </w:style>
  <w:style w:type="character" w:customStyle="1" w:styleId="CommentSubjectChar">
    <w:name w:val="Comment Subject Char"/>
    <w:link w:val="CommentSubject"/>
    <w:rsid w:val="00F96B04"/>
    <w:rPr>
      <w:b/>
      <w:bCs/>
    </w:rPr>
  </w:style>
  <w:style w:type="character" w:customStyle="1" w:styleId="Heading1Char">
    <w:name w:val="Heading 1 Char"/>
    <w:basedOn w:val="DefaultParagraphFont"/>
    <w:link w:val="Heading1"/>
    <w:rsid w:val="00A64B2E"/>
    <w:rPr>
      <w:rFonts w:ascii="Arial" w:hAnsi="Arial" w:cs="Arial"/>
      <w:b/>
      <w:bCs/>
      <w:color w:val="0070C0"/>
      <w:sz w:val="28"/>
      <w:szCs w:val="28"/>
    </w:rPr>
  </w:style>
  <w:style w:type="paragraph" w:styleId="TOCHeading">
    <w:name w:val="TOC Heading"/>
    <w:basedOn w:val="Heading1"/>
    <w:next w:val="Normal"/>
    <w:uiPriority w:val="39"/>
    <w:unhideWhenUsed/>
    <w:qFormat/>
    <w:rsid w:val="004F62C7"/>
    <w:pPr>
      <w:spacing w:line="259" w:lineRule="auto"/>
      <w:outlineLvl w:val="9"/>
    </w:pPr>
  </w:style>
  <w:style w:type="paragraph" w:styleId="TOC1">
    <w:name w:val="toc 1"/>
    <w:basedOn w:val="Normal"/>
    <w:next w:val="Normal"/>
    <w:autoRedefine/>
    <w:uiPriority w:val="39"/>
    <w:rsid w:val="00292BE6"/>
    <w:pPr>
      <w:tabs>
        <w:tab w:val="left" w:pos="360"/>
        <w:tab w:val="right" w:leader="dot" w:pos="9710"/>
      </w:tabs>
    </w:pPr>
  </w:style>
  <w:style w:type="paragraph" w:styleId="Revision">
    <w:name w:val="Revision"/>
    <w:hidden/>
    <w:uiPriority w:val="99"/>
    <w:semiHidden/>
    <w:rsid w:val="003E7C61"/>
    <w:rPr>
      <w:sz w:val="24"/>
      <w:szCs w:val="24"/>
    </w:rPr>
  </w:style>
  <w:style w:type="paragraph" w:styleId="NormalWeb">
    <w:name w:val="Normal (Web)"/>
    <w:basedOn w:val="Normal"/>
    <w:uiPriority w:val="99"/>
    <w:unhideWhenUsed/>
    <w:rsid w:val="00B30809"/>
    <w:pPr>
      <w:spacing w:before="100" w:beforeAutospacing="1" w:after="100" w:afterAutospacing="1"/>
    </w:pPr>
  </w:style>
  <w:style w:type="paragraph" w:customStyle="1" w:styleId="StyleHeading1LatinArial14ptBoldAutoBefore0pt">
    <w:name w:val="Style Heading 1 + (Latin) Arial 14 pt Bold Auto Before:  0 pt ..."/>
    <w:basedOn w:val="Heading1"/>
    <w:autoRedefine/>
    <w:rsid w:val="00A64B2E"/>
    <w:rPr>
      <w:rFonts w:cs="Times New Roman"/>
      <w:b w:val="0"/>
      <w:bCs w:val="0"/>
      <w:szCs w:val="20"/>
    </w:rPr>
  </w:style>
  <w:style w:type="character" w:customStyle="1" w:styleId="Heading2Char">
    <w:name w:val="Heading 2 Char"/>
    <w:basedOn w:val="DefaultParagraphFont"/>
    <w:link w:val="Heading2"/>
    <w:rsid w:val="0056203C"/>
    <w:rPr>
      <w:rFonts w:ascii="Arial" w:eastAsiaTheme="majorEastAsia" w:hAnsi="Arial" w:cstheme="majorBidi"/>
      <w:b/>
      <w:bCs/>
      <w:sz w:val="24"/>
      <w:szCs w:val="26"/>
      <w:shd w:val="pct10" w:color="auto" w:fill="auto"/>
    </w:rPr>
  </w:style>
  <w:style w:type="paragraph" w:styleId="TOC2">
    <w:name w:val="toc 2"/>
    <w:basedOn w:val="Normal"/>
    <w:next w:val="Normal"/>
    <w:autoRedefine/>
    <w:uiPriority w:val="39"/>
    <w:unhideWhenUsed/>
    <w:rsid w:val="002C1CDA"/>
    <w:pPr>
      <w:tabs>
        <w:tab w:val="right" w:leader="dot" w:pos="10070"/>
      </w:tabs>
      <w:ind w:left="245"/>
    </w:pPr>
  </w:style>
  <w:style w:type="paragraph" w:customStyle="1" w:styleId="yg-code-style">
    <w:name w:val="yg-code-style"/>
    <w:basedOn w:val="Normal"/>
    <w:link w:val="yg-code-styleChar"/>
    <w:qFormat/>
    <w:rsid w:val="00BB74C5"/>
    <w:rPr>
      <w:rFonts w:ascii="Courier New" w:eastAsiaTheme="minorHAnsi" w:hAnsi="Courier New" w:cs="Courier New"/>
      <w:b/>
      <w:noProof/>
      <w:color w:val="00B050"/>
      <w:sz w:val="20"/>
      <w:szCs w:val="22"/>
    </w:rPr>
  </w:style>
  <w:style w:type="character" w:customStyle="1" w:styleId="yg-code-styleChar">
    <w:name w:val="yg-code-style Char"/>
    <w:basedOn w:val="DefaultParagraphFont"/>
    <w:link w:val="yg-code-style"/>
    <w:rsid w:val="00BB74C5"/>
    <w:rPr>
      <w:rFonts w:ascii="Courier New" w:eastAsiaTheme="minorHAnsi" w:hAnsi="Courier New" w:cs="Courier New"/>
      <w:b/>
      <w:noProof/>
      <w:color w:val="00B050"/>
      <w:szCs w:val="22"/>
    </w:rPr>
  </w:style>
  <w:style w:type="table" w:customStyle="1" w:styleId="TableGrid1">
    <w:name w:val="Table Grid1"/>
    <w:basedOn w:val="TableNormal"/>
    <w:next w:val="TableGrid"/>
    <w:rsid w:val="009F0E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58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6458">
      <w:bodyDiv w:val="1"/>
      <w:marLeft w:val="0"/>
      <w:marRight w:val="0"/>
      <w:marTop w:val="0"/>
      <w:marBottom w:val="0"/>
      <w:divBdr>
        <w:top w:val="none" w:sz="0" w:space="0" w:color="auto"/>
        <w:left w:val="none" w:sz="0" w:space="0" w:color="auto"/>
        <w:bottom w:val="none" w:sz="0" w:space="0" w:color="auto"/>
        <w:right w:val="none" w:sz="0" w:space="0" w:color="auto"/>
      </w:divBdr>
    </w:div>
    <w:div w:id="75055071">
      <w:bodyDiv w:val="1"/>
      <w:marLeft w:val="0"/>
      <w:marRight w:val="0"/>
      <w:marTop w:val="0"/>
      <w:marBottom w:val="0"/>
      <w:divBdr>
        <w:top w:val="none" w:sz="0" w:space="0" w:color="auto"/>
        <w:left w:val="none" w:sz="0" w:space="0" w:color="auto"/>
        <w:bottom w:val="none" w:sz="0" w:space="0" w:color="auto"/>
        <w:right w:val="none" w:sz="0" w:space="0" w:color="auto"/>
      </w:divBdr>
    </w:div>
    <w:div w:id="90708814">
      <w:bodyDiv w:val="1"/>
      <w:marLeft w:val="0"/>
      <w:marRight w:val="0"/>
      <w:marTop w:val="0"/>
      <w:marBottom w:val="0"/>
      <w:divBdr>
        <w:top w:val="none" w:sz="0" w:space="0" w:color="auto"/>
        <w:left w:val="none" w:sz="0" w:space="0" w:color="auto"/>
        <w:bottom w:val="none" w:sz="0" w:space="0" w:color="auto"/>
        <w:right w:val="none" w:sz="0" w:space="0" w:color="auto"/>
      </w:divBdr>
    </w:div>
    <w:div w:id="122312664">
      <w:bodyDiv w:val="1"/>
      <w:marLeft w:val="0"/>
      <w:marRight w:val="0"/>
      <w:marTop w:val="0"/>
      <w:marBottom w:val="0"/>
      <w:divBdr>
        <w:top w:val="none" w:sz="0" w:space="0" w:color="auto"/>
        <w:left w:val="none" w:sz="0" w:space="0" w:color="auto"/>
        <w:bottom w:val="none" w:sz="0" w:space="0" w:color="auto"/>
        <w:right w:val="none" w:sz="0" w:space="0" w:color="auto"/>
      </w:divBdr>
      <w:divsChild>
        <w:div w:id="700319472">
          <w:marLeft w:val="547"/>
          <w:marRight w:val="0"/>
          <w:marTop w:val="60"/>
          <w:marBottom w:val="0"/>
          <w:divBdr>
            <w:top w:val="none" w:sz="0" w:space="0" w:color="auto"/>
            <w:left w:val="none" w:sz="0" w:space="0" w:color="auto"/>
            <w:bottom w:val="none" w:sz="0" w:space="0" w:color="auto"/>
            <w:right w:val="none" w:sz="0" w:space="0" w:color="auto"/>
          </w:divBdr>
        </w:div>
        <w:div w:id="771242890">
          <w:marLeft w:val="547"/>
          <w:marRight w:val="0"/>
          <w:marTop w:val="60"/>
          <w:marBottom w:val="0"/>
          <w:divBdr>
            <w:top w:val="none" w:sz="0" w:space="0" w:color="auto"/>
            <w:left w:val="none" w:sz="0" w:space="0" w:color="auto"/>
            <w:bottom w:val="none" w:sz="0" w:space="0" w:color="auto"/>
            <w:right w:val="none" w:sz="0" w:space="0" w:color="auto"/>
          </w:divBdr>
        </w:div>
        <w:div w:id="848257577">
          <w:marLeft w:val="547"/>
          <w:marRight w:val="0"/>
          <w:marTop w:val="60"/>
          <w:marBottom w:val="0"/>
          <w:divBdr>
            <w:top w:val="none" w:sz="0" w:space="0" w:color="auto"/>
            <w:left w:val="none" w:sz="0" w:space="0" w:color="auto"/>
            <w:bottom w:val="none" w:sz="0" w:space="0" w:color="auto"/>
            <w:right w:val="none" w:sz="0" w:space="0" w:color="auto"/>
          </w:divBdr>
        </w:div>
        <w:div w:id="1164128171">
          <w:marLeft w:val="547"/>
          <w:marRight w:val="0"/>
          <w:marTop w:val="60"/>
          <w:marBottom w:val="0"/>
          <w:divBdr>
            <w:top w:val="none" w:sz="0" w:space="0" w:color="auto"/>
            <w:left w:val="none" w:sz="0" w:space="0" w:color="auto"/>
            <w:bottom w:val="none" w:sz="0" w:space="0" w:color="auto"/>
            <w:right w:val="none" w:sz="0" w:space="0" w:color="auto"/>
          </w:divBdr>
        </w:div>
        <w:div w:id="1233466365">
          <w:marLeft w:val="547"/>
          <w:marRight w:val="0"/>
          <w:marTop w:val="60"/>
          <w:marBottom w:val="0"/>
          <w:divBdr>
            <w:top w:val="none" w:sz="0" w:space="0" w:color="auto"/>
            <w:left w:val="none" w:sz="0" w:space="0" w:color="auto"/>
            <w:bottom w:val="none" w:sz="0" w:space="0" w:color="auto"/>
            <w:right w:val="none" w:sz="0" w:space="0" w:color="auto"/>
          </w:divBdr>
        </w:div>
        <w:div w:id="1579514566">
          <w:marLeft w:val="547"/>
          <w:marRight w:val="0"/>
          <w:marTop w:val="60"/>
          <w:marBottom w:val="0"/>
          <w:divBdr>
            <w:top w:val="none" w:sz="0" w:space="0" w:color="auto"/>
            <w:left w:val="none" w:sz="0" w:space="0" w:color="auto"/>
            <w:bottom w:val="none" w:sz="0" w:space="0" w:color="auto"/>
            <w:right w:val="none" w:sz="0" w:space="0" w:color="auto"/>
          </w:divBdr>
        </w:div>
        <w:div w:id="1616248855">
          <w:marLeft w:val="547"/>
          <w:marRight w:val="0"/>
          <w:marTop w:val="60"/>
          <w:marBottom w:val="0"/>
          <w:divBdr>
            <w:top w:val="none" w:sz="0" w:space="0" w:color="auto"/>
            <w:left w:val="none" w:sz="0" w:space="0" w:color="auto"/>
            <w:bottom w:val="none" w:sz="0" w:space="0" w:color="auto"/>
            <w:right w:val="none" w:sz="0" w:space="0" w:color="auto"/>
          </w:divBdr>
        </w:div>
        <w:div w:id="1761294223">
          <w:marLeft w:val="547"/>
          <w:marRight w:val="0"/>
          <w:marTop w:val="60"/>
          <w:marBottom w:val="0"/>
          <w:divBdr>
            <w:top w:val="none" w:sz="0" w:space="0" w:color="auto"/>
            <w:left w:val="none" w:sz="0" w:space="0" w:color="auto"/>
            <w:bottom w:val="none" w:sz="0" w:space="0" w:color="auto"/>
            <w:right w:val="none" w:sz="0" w:space="0" w:color="auto"/>
          </w:divBdr>
        </w:div>
      </w:divsChild>
    </w:div>
    <w:div w:id="268588765">
      <w:bodyDiv w:val="1"/>
      <w:marLeft w:val="0"/>
      <w:marRight w:val="0"/>
      <w:marTop w:val="0"/>
      <w:marBottom w:val="0"/>
      <w:divBdr>
        <w:top w:val="none" w:sz="0" w:space="0" w:color="auto"/>
        <w:left w:val="none" w:sz="0" w:space="0" w:color="auto"/>
        <w:bottom w:val="none" w:sz="0" w:space="0" w:color="auto"/>
        <w:right w:val="none" w:sz="0" w:space="0" w:color="auto"/>
      </w:divBdr>
    </w:div>
    <w:div w:id="368840805">
      <w:bodyDiv w:val="1"/>
      <w:marLeft w:val="0"/>
      <w:marRight w:val="0"/>
      <w:marTop w:val="0"/>
      <w:marBottom w:val="0"/>
      <w:divBdr>
        <w:top w:val="none" w:sz="0" w:space="0" w:color="auto"/>
        <w:left w:val="none" w:sz="0" w:space="0" w:color="auto"/>
        <w:bottom w:val="none" w:sz="0" w:space="0" w:color="auto"/>
        <w:right w:val="none" w:sz="0" w:space="0" w:color="auto"/>
      </w:divBdr>
    </w:div>
    <w:div w:id="411436249">
      <w:bodyDiv w:val="1"/>
      <w:marLeft w:val="0"/>
      <w:marRight w:val="0"/>
      <w:marTop w:val="0"/>
      <w:marBottom w:val="0"/>
      <w:divBdr>
        <w:top w:val="none" w:sz="0" w:space="0" w:color="auto"/>
        <w:left w:val="none" w:sz="0" w:space="0" w:color="auto"/>
        <w:bottom w:val="none" w:sz="0" w:space="0" w:color="auto"/>
        <w:right w:val="none" w:sz="0" w:space="0" w:color="auto"/>
      </w:divBdr>
      <w:divsChild>
        <w:div w:id="518547217">
          <w:marLeft w:val="360"/>
          <w:marRight w:val="0"/>
          <w:marTop w:val="60"/>
          <w:marBottom w:val="0"/>
          <w:divBdr>
            <w:top w:val="none" w:sz="0" w:space="0" w:color="auto"/>
            <w:left w:val="none" w:sz="0" w:space="0" w:color="auto"/>
            <w:bottom w:val="none" w:sz="0" w:space="0" w:color="auto"/>
            <w:right w:val="none" w:sz="0" w:space="0" w:color="auto"/>
          </w:divBdr>
        </w:div>
      </w:divsChild>
    </w:div>
    <w:div w:id="425153277">
      <w:bodyDiv w:val="1"/>
      <w:marLeft w:val="0"/>
      <w:marRight w:val="0"/>
      <w:marTop w:val="0"/>
      <w:marBottom w:val="0"/>
      <w:divBdr>
        <w:top w:val="none" w:sz="0" w:space="0" w:color="auto"/>
        <w:left w:val="none" w:sz="0" w:space="0" w:color="auto"/>
        <w:bottom w:val="none" w:sz="0" w:space="0" w:color="auto"/>
        <w:right w:val="none" w:sz="0" w:space="0" w:color="auto"/>
      </w:divBdr>
      <w:divsChild>
        <w:div w:id="828517760">
          <w:marLeft w:val="720"/>
          <w:marRight w:val="0"/>
          <w:marTop w:val="60"/>
          <w:marBottom w:val="0"/>
          <w:divBdr>
            <w:top w:val="none" w:sz="0" w:space="0" w:color="auto"/>
            <w:left w:val="none" w:sz="0" w:space="0" w:color="auto"/>
            <w:bottom w:val="none" w:sz="0" w:space="0" w:color="auto"/>
            <w:right w:val="none" w:sz="0" w:space="0" w:color="auto"/>
          </w:divBdr>
        </w:div>
      </w:divsChild>
    </w:div>
    <w:div w:id="435908763">
      <w:bodyDiv w:val="1"/>
      <w:marLeft w:val="0"/>
      <w:marRight w:val="0"/>
      <w:marTop w:val="0"/>
      <w:marBottom w:val="0"/>
      <w:divBdr>
        <w:top w:val="none" w:sz="0" w:space="0" w:color="auto"/>
        <w:left w:val="none" w:sz="0" w:space="0" w:color="auto"/>
        <w:bottom w:val="none" w:sz="0" w:space="0" w:color="auto"/>
        <w:right w:val="none" w:sz="0" w:space="0" w:color="auto"/>
      </w:divBdr>
    </w:div>
    <w:div w:id="478768465">
      <w:bodyDiv w:val="1"/>
      <w:marLeft w:val="0"/>
      <w:marRight w:val="0"/>
      <w:marTop w:val="0"/>
      <w:marBottom w:val="0"/>
      <w:divBdr>
        <w:top w:val="none" w:sz="0" w:space="0" w:color="auto"/>
        <w:left w:val="none" w:sz="0" w:space="0" w:color="auto"/>
        <w:bottom w:val="none" w:sz="0" w:space="0" w:color="auto"/>
        <w:right w:val="none" w:sz="0" w:space="0" w:color="auto"/>
      </w:divBdr>
    </w:div>
    <w:div w:id="493911500">
      <w:bodyDiv w:val="1"/>
      <w:marLeft w:val="0"/>
      <w:marRight w:val="0"/>
      <w:marTop w:val="0"/>
      <w:marBottom w:val="0"/>
      <w:divBdr>
        <w:top w:val="none" w:sz="0" w:space="0" w:color="auto"/>
        <w:left w:val="none" w:sz="0" w:space="0" w:color="auto"/>
        <w:bottom w:val="none" w:sz="0" w:space="0" w:color="auto"/>
        <w:right w:val="none" w:sz="0" w:space="0" w:color="auto"/>
      </w:divBdr>
      <w:divsChild>
        <w:div w:id="313992232">
          <w:marLeft w:val="720"/>
          <w:marRight w:val="0"/>
          <w:marTop w:val="60"/>
          <w:marBottom w:val="0"/>
          <w:divBdr>
            <w:top w:val="none" w:sz="0" w:space="0" w:color="auto"/>
            <w:left w:val="none" w:sz="0" w:space="0" w:color="auto"/>
            <w:bottom w:val="none" w:sz="0" w:space="0" w:color="auto"/>
            <w:right w:val="none" w:sz="0" w:space="0" w:color="auto"/>
          </w:divBdr>
        </w:div>
        <w:div w:id="693383448">
          <w:marLeft w:val="720"/>
          <w:marRight w:val="0"/>
          <w:marTop w:val="60"/>
          <w:marBottom w:val="0"/>
          <w:divBdr>
            <w:top w:val="none" w:sz="0" w:space="0" w:color="auto"/>
            <w:left w:val="none" w:sz="0" w:space="0" w:color="auto"/>
            <w:bottom w:val="none" w:sz="0" w:space="0" w:color="auto"/>
            <w:right w:val="none" w:sz="0" w:space="0" w:color="auto"/>
          </w:divBdr>
        </w:div>
        <w:div w:id="1687369293">
          <w:marLeft w:val="720"/>
          <w:marRight w:val="0"/>
          <w:marTop w:val="60"/>
          <w:marBottom w:val="0"/>
          <w:divBdr>
            <w:top w:val="none" w:sz="0" w:space="0" w:color="auto"/>
            <w:left w:val="none" w:sz="0" w:space="0" w:color="auto"/>
            <w:bottom w:val="none" w:sz="0" w:space="0" w:color="auto"/>
            <w:right w:val="none" w:sz="0" w:space="0" w:color="auto"/>
          </w:divBdr>
        </w:div>
        <w:div w:id="1839689118">
          <w:marLeft w:val="720"/>
          <w:marRight w:val="0"/>
          <w:marTop w:val="60"/>
          <w:marBottom w:val="0"/>
          <w:divBdr>
            <w:top w:val="none" w:sz="0" w:space="0" w:color="auto"/>
            <w:left w:val="none" w:sz="0" w:space="0" w:color="auto"/>
            <w:bottom w:val="none" w:sz="0" w:space="0" w:color="auto"/>
            <w:right w:val="none" w:sz="0" w:space="0" w:color="auto"/>
          </w:divBdr>
        </w:div>
        <w:div w:id="1944874112">
          <w:marLeft w:val="720"/>
          <w:marRight w:val="0"/>
          <w:marTop w:val="60"/>
          <w:marBottom w:val="0"/>
          <w:divBdr>
            <w:top w:val="none" w:sz="0" w:space="0" w:color="auto"/>
            <w:left w:val="none" w:sz="0" w:space="0" w:color="auto"/>
            <w:bottom w:val="none" w:sz="0" w:space="0" w:color="auto"/>
            <w:right w:val="none" w:sz="0" w:space="0" w:color="auto"/>
          </w:divBdr>
        </w:div>
        <w:div w:id="2001079607">
          <w:marLeft w:val="720"/>
          <w:marRight w:val="0"/>
          <w:marTop w:val="60"/>
          <w:marBottom w:val="0"/>
          <w:divBdr>
            <w:top w:val="none" w:sz="0" w:space="0" w:color="auto"/>
            <w:left w:val="none" w:sz="0" w:space="0" w:color="auto"/>
            <w:bottom w:val="none" w:sz="0" w:space="0" w:color="auto"/>
            <w:right w:val="none" w:sz="0" w:space="0" w:color="auto"/>
          </w:divBdr>
        </w:div>
        <w:div w:id="2114742485">
          <w:marLeft w:val="720"/>
          <w:marRight w:val="0"/>
          <w:marTop w:val="60"/>
          <w:marBottom w:val="0"/>
          <w:divBdr>
            <w:top w:val="none" w:sz="0" w:space="0" w:color="auto"/>
            <w:left w:val="none" w:sz="0" w:space="0" w:color="auto"/>
            <w:bottom w:val="none" w:sz="0" w:space="0" w:color="auto"/>
            <w:right w:val="none" w:sz="0" w:space="0" w:color="auto"/>
          </w:divBdr>
        </w:div>
      </w:divsChild>
    </w:div>
    <w:div w:id="585193664">
      <w:bodyDiv w:val="1"/>
      <w:marLeft w:val="0"/>
      <w:marRight w:val="0"/>
      <w:marTop w:val="0"/>
      <w:marBottom w:val="0"/>
      <w:divBdr>
        <w:top w:val="none" w:sz="0" w:space="0" w:color="auto"/>
        <w:left w:val="none" w:sz="0" w:space="0" w:color="auto"/>
        <w:bottom w:val="none" w:sz="0" w:space="0" w:color="auto"/>
        <w:right w:val="none" w:sz="0" w:space="0" w:color="auto"/>
      </w:divBdr>
    </w:div>
    <w:div w:id="608586613">
      <w:bodyDiv w:val="1"/>
      <w:marLeft w:val="0"/>
      <w:marRight w:val="0"/>
      <w:marTop w:val="0"/>
      <w:marBottom w:val="0"/>
      <w:divBdr>
        <w:top w:val="none" w:sz="0" w:space="0" w:color="auto"/>
        <w:left w:val="none" w:sz="0" w:space="0" w:color="auto"/>
        <w:bottom w:val="none" w:sz="0" w:space="0" w:color="auto"/>
        <w:right w:val="none" w:sz="0" w:space="0" w:color="auto"/>
      </w:divBdr>
    </w:div>
    <w:div w:id="714282096">
      <w:bodyDiv w:val="1"/>
      <w:marLeft w:val="0"/>
      <w:marRight w:val="0"/>
      <w:marTop w:val="0"/>
      <w:marBottom w:val="0"/>
      <w:divBdr>
        <w:top w:val="none" w:sz="0" w:space="0" w:color="auto"/>
        <w:left w:val="none" w:sz="0" w:space="0" w:color="auto"/>
        <w:bottom w:val="none" w:sz="0" w:space="0" w:color="auto"/>
        <w:right w:val="none" w:sz="0" w:space="0" w:color="auto"/>
      </w:divBdr>
    </w:div>
    <w:div w:id="728041186">
      <w:bodyDiv w:val="1"/>
      <w:marLeft w:val="0"/>
      <w:marRight w:val="0"/>
      <w:marTop w:val="0"/>
      <w:marBottom w:val="0"/>
      <w:divBdr>
        <w:top w:val="none" w:sz="0" w:space="0" w:color="auto"/>
        <w:left w:val="none" w:sz="0" w:space="0" w:color="auto"/>
        <w:bottom w:val="none" w:sz="0" w:space="0" w:color="auto"/>
        <w:right w:val="none" w:sz="0" w:space="0" w:color="auto"/>
      </w:divBdr>
      <w:divsChild>
        <w:div w:id="121728029">
          <w:marLeft w:val="547"/>
          <w:marRight w:val="0"/>
          <w:marTop w:val="60"/>
          <w:marBottom w:val="0"/>
          <w:divBdr>
            <w:top w:val="none" w:sz="0" w:space="0" w:color="auto"/>
            <w:left w:val="none" w:sz="0" w:space="0" w:color="auto"/>
            <w:bottom w:val="none" w:sz="0" w:space="0" w:color="auto"/>
            <w:right w:val="none" w:sz="0" w:space="0" w:color="auto"/>
          </w:divBdr>
        </w:div>
        <w:div w:id="1165054917">
          <w:marLeft w:val="547"/>
          <w:marRight w:val="0"/>
          <w:marTop w:val="60"/>
          <w:marBottom w:val="0"/>
          <w:divBdr>
            <w:top w:val="none" w:sz="0" w:space="0" w:color="auto"/>
            <w:left w:val="none" w:sz="0" w:space="0" w:color="auto"/>
            <w:bottom w:val="none" w:sz="0" w:space="0" w:color="auto"/>
            <w:right w:val="none" w:sz="0" w:space="0" w:color="auto"/>
          </w:divBdr>
        </w:div>
      </w:divsChild>
    </w:div>
    <w:div w:id="768545629">
      <w:bodyDiv w:val="1"/>
      <w:marLeft w:val="0"/>
      <w:marRight w:val="0"/>
      <w:marTop w:val="0"/>
      <w:marBottom w:val="0"/>
      <w:divBdr>
        <w:top w:val="none" w:sz="0" w:space="0" w:color="auto"/>
        <w:left w:val="none" w:sz="0" w:space="0" w:color="auto"/>
        <w:bottom w:val="none" w:sz="0" w:space="0" w:color="auto"/>
        <w:right w:val="none" w:sz="0" w:space="0" w:color="auto"/>
      </w:divBdr>
      <w:divsChild>
        <w:div w:id="166407779">
          <w:marLeft w:val="547"/>
          <w:marRight w:val="0"/>
          <w:marTop w:val="60"/>
          <w:marBottom w:val="0"/>
          <w:divBdr>
            <w:top w:val="none" w:sz="0" w:space="0" w:color="auto"/>
            <w:left w:val="none" w:sz="0" w:space="0" w:color="auto"/>
            <w:bottom w:val="none" w:sz="0" w:space="0" w:color="auto"/>
            <w:right w:val="none" w:sz="0" w:space="0" w:color="auto"/>
          </w:divBdr>
        </w:div>
        <w:div w:id="1485664623">
          <w:marLeft w:val="547"/>
          <w:marRight w:val="0"/>
          <w:marTop w:val="60"/>
          <w:marBottom w:val="0"/>
          <w:divBdr>
            <w:top w:val="none" w:sz="0" w:space="0" w:color="auto"/>
            <w:left w:val="none" w:sz="0" w:space="0" w:color="auto"/>
            <w:bottom w:val="none" w:sz="0" w:space="0" w:color="auto"/>
            <w:right w:val="none" w:sz="0" w:space="0" w:color="auto"/>
          </w:divBdr>
        </w:div>
      </w:divsChild>
    </w:div>
    <w:div w:id="776800031">
      <w:bodyDiv w:val="1"/>
      <w:marLeft w:val="0"/>
      <w:marRight w:val="0"/>
      <w:marTop w:val="0"/>
      <w:marBottom w:val="0"/>
      <w:divBdr>
        <w:top w:val="none" w:sz="0" w:space="0" w:color="auto"/>
        <w:left w:val="none" w:sz="0" w:space="0" w:color="auto"/>
        <w:bottom w:val="none" w:sz="0" w:space="0" w:color="auto"/>
        <w:right w:val="none" w:sz="0" w:space="0" w:color="auto"/>
      </w:divBdr>
    </w:div>
    <w:div w:id="819736282">
      <w:bodyDiv w:val="1"/>
      <w:marLeft w:val="0"/>
      <w:marRight w:val="0"/>
      <w:marTop w:val="0"/>
      <w:marBottom w:val="0"/>
      <w:divBdr>
        <w:top w:val="none" w:sz="0" w:space="0" w:color="auto"/>
        <w:left w:val="none" w:sz="0" w:space="0" w:color="auto"/>
        <w:bottom w:val="none" w:sz="0" w:space="0" w:color="auto"/>
        <w:right w:val="none" w:sz="0" w:space="0" w:color="auto"/>
      </w:divBdr>
    </w:div>
    <w:div w:id="984041552">
      <w:bodyDiv w:val="1"/>
      <w:marLeft w:val="0"/>
      <w:marRight w:val="0"/>
      <w:marTop w:val="0"/>
      <w:marBottom w:val="0"/>
      <w:divBdr>
        <w:top w:val="none" w:sz="0" w:space="0" w:color="auto"/>
        <w:left w:val="none" w:sz="0" w:space="0" w:color="auto"/>
        <w:bottom w:val="none" w:sz="0" w:space="0" w:color="auto"/>
        <w:right w:val="none" w:sz="0" w:space="0" w:color="auto"/>
      </w:divBdr>
    </w:div>
    <w:div w:id="996612543">
      <w:bodyDiv w:val="1"/>
      <w:marLeft w:val="0"/>
      <w:marRight w:val="0"/>
      <w:marTop w:val="0"/>
      <w:marBottom w:val="0"/>
      <w:divBdr>
        <w:top w:val="none" w:sz="0" w:space="0" w:color="auto"/>
        <w:left w:val="none" w:sz="0" w:space="0" w:color="auto"/>
        <w:bottom w:val="none" w:sz="0" w:space="0" w:color="auto"/>
        <w:right w:val="none" w:sz="0" w:space="0" w:color="auto"/>
      </w:divBdr>
      <w:divsChild>
        <w:div w:id="533925511">
          <w:marLeft w:val="173"/>
          <w:marRight w:val="0"/>
          <w:marTop w:val="60"/>
          <w:marBottom w:val="0"/>
          <w:divBdr>
            <w:top w:val="none" w:sz="0" w:space="0" w:color="auto"/>
            <w:left w:val="none" w:sz="0" w:space="0" w:color="auto"/>
            <w:bottom w:val="none" w:sz="0" w:space="0" w:color="auto"/>
            <w:right w:val="none" w:sz="0" w:space="0" w:color="auto"/>
          </w:divBdr>
        </w:div>
        <w:div w:id="1427581598">
          <w:marLeft w:val="173"/>
          <w:marRight w:val="0"/>
          <w:marTop w:val="60"/>
          <w:marBottom w:val="0"/>
          <w:divBdr>
            <w:top w:val="none" w:sz="0" w:space="0" w:color="auto"/>
            <w:left w:val="none" w:sz="0" w:space="0" w:color="auto"/>
            <w:bottom w:val="none" w:sz="0" w:space="0" w:color="auto"/>
            <w:right w:val="none" w:sz="0" w:space="0" w:color="auto"/>
          </w:divBdr>
        </w:div>
        <w:div w:id="1547831105">
          <w:marLeft w:val="173"/>
          <w:marRight w:val="0"/>
          <w:marTop w:val="60"/>
          <w:marBottom w:val="0"/>
          <w:divBdr>
            <w:top w:val="none" w:sz="0" w:space="0" w:color="auto"/>
            <w:left w:val="none" w:sz="0" w:space="0" w:color="auto"/>
            <w:bottom w:val="none" w:sz="0" w:space="0" w:color="auto"/>
            <w:right w:val="none" w:sz="0" w:space="0" w:color="auto"/>
          </w:divBdr>
        </w:div>
        <w:div w:id="387385402">
          <w:marLeft w:val="173"/>
          <w:marRight w:val="0"/>
          <w:marTop w:val="60"/>
          <w:marBottom w:val="0"/>
          <w:divBdr>
            <w:top w:val="none" w:sz="0" w:space="0" w:color="auto"/>
            <w:left w:val="none" w:sz="0" w:space="0" w:color="auto"/>
            <w:bottom w:val="none" w:sz="0" w:space="0" w:color="auto"/>
            <w:right w:val="none" w:sz="0" w:space="0" w:color="auto"/>
          </w:divBdr>
        </w:div>
        <w:div w:id="2086219401">
          <w:marLeft w:val="173"/>
          <w:marRight w:val="0"/>
          <w:marTop w:val="60"/>
          <w:marBottom w:val="0"/>
          <w:divBdr>
            <w:top w:val="none" w:sz="0" w:space="0" w:color="auto"/>
            <w:left w:val="none" w:sz="0" w:space="0" w:color="auto"/>
            <w:bottom w:val="none" w:sz="0" w:space="0" w:color="auto"/>
            <w:right w:val="none" w:sz="0" w:space="0" w:color="auto"/>
          </w:divBdr>
        </w:div>
        <w:div w:id="1104225585">
          <w:marLeft w:val="173"/>
          <w:marRight w:val="0"/>
          <w:marTop w:val="60"/>
          <w:marBottom w:val="0"/>
          <w:divBdr>
            <w:top w:val="none" w:sz="0" w:space="0" w:color="auto"/>
            <w:left w:val="none" w:sz="0" w:space="0" w:color="auto"/>
            <w:bottom w:val="none" w:sz="0" w:space="0" w:color="auto"/>
            <w:right w:val="none" w:sz="0" w:space="0" w:color="auto"/>
          </w:divBdr>
        </w:div>
        <w:div w:id="2111315001">
          <w:marLeft w:val="173"/>
          <w:marRight w:val="0"/>
          <w:marTop w:val="60"/>
          <w:marBottom w:val="0"/>
          <w:divBdr>
            <w:top w:val="none" w:sz="0" w:space="0" w:color="auto"/>
            <w:left w:val="none" w:sz="0" w:space="0" w:color="auto"/>
            <w:bottom w:val="none" w:sz="0" w:space="0" w:color="auto"/>
            <w:right w:val="none" w:sz="0" w:space="0" w:color="auto"/>
          </w:divBdr>
        </w:div>
      </w:divsChild>
    </w:div>
    <w:div w:id="1094401757">
      <w:bodyDiv w:val="1"/>
      <w:marLeft w:val="0"/>
      <w:marRight w:val="0"/>
      <w:marTop w:val="0"/>
      <w:marBottom w:val="0"/>
      <w:divBdr>
        <w:top w:val="none" w:sz="0" w:space="0" w:color="auto"/>
        <w:left w:val="none" w:sz="0" w:space="0" w:color="auto"/>
        <w:bottom w:val="none" w:sz="0" w:space="0" w:color="auto"/>
        <w:right w:val="none" w:sz="0" w:space="0" w:color="auto"/>
      </w:divBdr>
    </w:div>
    <w:div w:id="1105199221">
      <w:bodyDiv w:val="1"/>
      <w:marLeft w:val="0"/>
      <w:marRight w:val="0"/>
      <w:marTop w:val="0"/>
      <w:marBottom w:val="0"/>
      <w:divBdr>
        <w:top w:val="none" w:sz="0" w:space="0" w:color="auto"/>
        <w:left w:val="none" w:sz="0" w:space="0" w:color="auto"/>
        <w:bottom w:val="none" w:sz="0" w:space="0" w:color="auto"/>
        <w:right w:val="none" w:sz="0" w:space="0" w:color="auto"/>
      </w:divBdr>
    </w:div>
    <w:div w:id="1106122909">
      <w:bodyDiv w:val="1"/>
      <w:marLeft w:val="0"/>
      <w:marRight w:val="0"/>
      <w:marTop w:val="0"/>
      <w:marBottom w:val="0"/>
      <w:divBdr>
        <w:top w:val="none" w:sz="0" w:space="0" w:color="auto"/>
        <w:left w:val="none" w:sz="0" w:space="0" w:color="auto"/>
        <w:bottom w:val="none" w:sz="0" w:space="0" w:color="auto"/>
        <w:right w:val="none" w:sz="0" w:space="0" w:color="auto"/>
      </w:divBdr>
    </w:div>
    <w:div w:id="1109467425">
      <w:bodyDiv w:val="1"/>
      <w:marLeft w:val="0"/>
      <w:marRight w:val="0"/>
      <w:marTop w:val="0"/>
      <w:marBottom w:val="0"/>
      <w:divBdr>
        <w:top w:val="none" w:sz="0" w:space="0" w:color="auto"/>
        <w:left w:val="none" w:sz="0" w:space="0" w:color="auto"/>
        <w:bottom w:val="none" w:sz="0" w:space="0" w:color="auto"/>
        <w:right w:val="none" w:sz="0" w:space="0" w:color="auto"/>
      </w:divBdr>
    </w:div>
    <w:div w:id="1339234914">
      <w:bodyDiv w:val="1"/>
      <w:marLeft w:val="0"/>
      <w:marRight w:val="0"/>
      <w:marTop w:val="0"/>
      <w:marBottom w:val="0"/>
      <w:divBdr>
        <w:top w:val="none" w:sz="0" w:space="0" w:color="auto"/>
        <w:left w:val="none" w:sz="0" w:space="0" w:color="auto"/>
        <w:bottom w:val="none" w:sz="0" w:space="0" w:color="auto"/>
        <w:right w:val="none" w:sz="0" w:space="0" w:color="auto"/>
      </w:divBdr>
    </w:div>
    <w:div w:id="1356231267">
      <w:bodyDiv w:val="1"/>
      <w:marLeft w:val="0"/>
      <w:marRight w:val="0"/>
      <w:marTop w:val="0"/>
      <w:marBottom w:val="0"/>
      <w:divBdr>
        <w:top w:val="none" w:sz="0" w:space="0" w:color="auto"/>
        <w:left w:val="none" w:sz="0" w:space="0" w:color="auto"/>
        <w:bottom w:val="none" w:sz="0" w:space="0" w:color="auto"/>
        <w:right w:val="none" w:sz="0" w:space="0" w:color="auto"/>
      </w:divBdr>
    </w:div>
    <w:div w:id="1714840987">
      <w:bodyDiv w:val="1"/>
      <w:marLeft w:val="0"/>
      <w:marRight w:val="0"/>
      <w:marTop w:val="0"/>
      <w:marBottom w:val="0"/>
      <w:divBdr>
        <w:top w:val="none" w:sz="0" w:space="0" w:color="auto"/>
        <w:left w:val="none" w:sz="0" w:space="0" w:color="auto"/>
        <w:bottom w:val="none" w:sz="0" w:space="0" w:color="auto"/>
        <w:right w:val="none" w:sz="0" w:space="0" w:color="auto"/>
      </w:divBdr>
    </w:div>
    <w:div w:id="1767966857">
      <w:bodyDiv w:val="1"/>
      <w:marLeft w:val="0"/>
      <w:marRight w:val="0"/>
      <w:marTop w:val="0"/>
      <w:marBottom w:val="0"/>
      <w:divBdr>
        <w:top w:val="none" w:sz="0" w:space="0" w:color="auto"/>
        <w:left w:val="none" w:sz="0" w:space="0" w:color="auto"/>
        <w:bottom w:val="none" w:sz="0" w:space="0" w:color="auto"/>
        <w:right w:val="none" w:sz="0" w:space="0" w:color="auto"/>
      </w:divBdr>
    </w:div>
    <w:div w:id="1952010624">
      <w:bodyDiv w:val="1"/>
      <w:marLeft w:val="0"/>
      <w:marRight w:val="0"/>
      <w:marTop w:val="0"/>
      <w:marBottom w:val="0"/>
      <w:divBdr>
        <w:top w:val="none" w:sz="0" w:space="0" w:color="auto"/>
        <w:left w:val="none" w:sz="0" w:space="0" w:color="auto"/>
        <w:bottom w:val="none" w:sz="0" w:space="0" w:color="auto"/>
        <w:right w:val="none" w:sz="0" w:space="0" w:color="auto"/>
      </w:divBdr>
    </w:div>
    <w:div w:id="1978606856">
      <w:bodyDiv w:val="1"/>
      <w:marLeft w:val="0"/>
      <w:marRight w:val="0"/>
      <w:marTop w:val="0"/>
      <w:marBottom w:val="0"/>
      <w:divBdr>
        <w:top w:val="none" w:sz="0" w:space="0" w:color="auto"/>
        <w:left w:val="none" w:sz="0" w:space="0" w:color="auto"/>
        <w:bottom w:val="none" w:sz="0" w:space="0" w:color="auto"/>
        <w:right w:val="none" w:sz="0" w:space="0" w:color="auto"/>
      </w:divBdr>
      <w:divsChild>
        <w:div w:id="1885099767">
          <w:marLeft w:val="72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Files\WORK\Classes\Dev_331\F2015_labs\Lab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66B42F92CC4DF6B1DD944AE1EACC62"/>
        <w:category>
          <w:name w:val="General"/>
          <w:gallery w:val="placeholder"/>
        </w:category>
        <w:types>
          <w:type w:val="bbPlcHdr"/>
        </w:types>
        <w:behaviors>
          <w:behavior w:val="content"/>
        </w:behaviors>
        <w:guid w:val="{0A16E5BE-474C-4DA8-83BD-BF593DC14010}"/>
      </w:docPartPr>
      <w:docPartBody>
        <w:p w:rsidR="00CB101B" w:rsidRDefault="00474E5E" w:rsidP="00474E5E">
          <w:pPr>
            <w:pStyle w:val="5166B42F92CC4DF6B1DD944AE1EACC62"/>
          </w:pPr>
          <w:r w:rsidRPr="00940990">
            <w:rPr>
              <w:rStyle w:val="PlaceholderText"/>
            </w:rPr>
            <w:t>Click or tap here to enter text.</w:t>
          </w:r>
        </w:p>
      </w:docPartBody>
    </w:docPart>
    <w:docPart>
      <w:docPartPr>
        <w:name w:val="42ED9573A6BA4309B1512191C5DFB851"/>
        <w:category>
          <w:name w:val="General"/>
          <w:gallery w:val="placeholder"/>
        </w:category>
        <w:types>
          <w:type w:val="bbPlcHdr"/>
        </w:types>
        <w:behaviors>
          <w:behavior w:val="content"/>
        </w:behaviors>
        <w:guid w:val="{4C1C423F-CC25-475C-A44F-555DCC318597}"/>
      </w:docPartPr>
      <w:docPartBody>
        <w:p w:rsidR="00730917" w:rsidRDefault="00713306" w:rsidP="00713306">
          <w:pPr>
            <w:pStyle w:val="42ED9573A6BA4309B1512191C5DFB851"/>
          </w:pPr>
          <w:r w:rsidRPr="008248A9">
            <w:rPr>
              <w:rStyle w:val="PlaceholderText"/>
            </w:rPr>
            <w:t>Click or tap here to enter text.</w:t>
          </w:r>
        </w:p>
      </w:docPartBody>
    </w:docPart>
    <w:docPart>
      <w:docPartPr>
        <w:name w:val="25225D3DB33540319146A7B2213A63A9"/>
        <w:category>
          <w:name w:val="General"/>
          <w:gallery w:val="placeholder"/>
        </w:category>
        <w:types>
          <w:type w:val="bbPlcHdr"/>
        </w:types>
        <w:behaviors>
          <w:behavior w:val="content"/>
        </w:behaviors>
        <w:guid w:val="{C0914262-5E70-4710-BCB8-0E074528226D}"/>
      </w:docPartPr>
      <w:docPartBody>
        <w:p w:rsidR="00E2511A" w:rsidRDefault="001E0FA1" w:rsidP="001E0FA1">
          <w:pPr>
            <w:pStyle w:val="25225D3DB33540319146A7B2213A63A9"/>
          </w:pPr>
          <w:r w:rsidRPr="008248A9">
            <w:rPr>
              <w:rStyle w:val="PlaceholderText"/>
            </w:rPr>
            <w:t>Click or tap here to enter text.</w:t>
          </w:r>
        </w:p>
      </w:docPartBody>
    </w:docPart>
    <w:docPart>
      <w:docPartPr>
        <w:name w:val="F7D18C1388734E79A78C218889A39D1D"/>
        <w:category>
          <w:name w:val="General"/>
          <w:gallery w:val="placeholder"/>
        </w:category>
        <w:types>
          <w:type w:val="bbPlcHdr"/>
        </w:types>
        <w:behaviors>
          <w:behavior w:val="content"/>
        </w:behaviors>
        <w:guid w:val="{FE08D527-93C4-438A-979E-4610934EDE72}"/>
      </w:docPartPr>
      <w:docPartBody>
        <w:p w:rsidR="00E2511A" w:rsidRDefault="001E0FA1" w:rsidP="001E0FA1">
          <w:pPr>
            <w:pStyle w:val="F7D18C1388734E79A78C218889A39D1D"/>
          </w:pPr>
          <w:r w:rsidRPr="008248A9">
            <w:rPr>
              <w:rStyle w:val="PlaceholderText"/>
            </w:rPr>
            <w:t>Click or tap here to enter text.</w:t>
          </w:r>
        </w:p>
      </w:docPartBody>
    </w:docPart>
    <w:docPart>
      <w:docPartPr>
        <w:name w:val="68098BFD5BC348E4B0A17DD1CB59015D"/>
        <w:category>
          <w:name w:val="General"/>
          <w:gallery w:val="placeholder"/>
        </w:category>
        <w:types>
          <w:type w:val="bbPlcHdr"/>
        </w:types>
        <w:behaviors>
          <w:behavior w:val="content"/>
        </w:behaviors>
        <w:guid w:val="{E4615234-2A93-456A-86EC-F6C68F239725}"/>
      </w:docPartPr>
      <w:docPartBody>
        <w:p w:rsidR="00E2511A" w:rsidRDefault="001E0FA1" w:rsidP="001E0FA1">
          <w:pPr>
            <w:pStyle w:val="68098BFD5BC348E4B0A17DD1CB59015D"/>
          </w:pPr>
          <w:r w:rsidRPr="008248A9">
            <w:rPr>
              <w:rStyle w:val="PlaceholderText"/>
            </w:rPr>
            <w:t>Click or tap here to enter text.</w:t>
          </w:r>
        </w:p>
      </w:docPartBody>
    </w:docPart>
    <w:docPart>
      <w:docPartPr>
        <w:name w:val="B594F4B0FE024F5C9AF9C94961761D99"/>
        <w:category>
          <w:name w:val="General"/>
          <w:gallery w:val="placeholder"/>
        </w:category>
        <w:types>
          <w:type w:val="bbPlcHdr"/>
        </w:types>
        <w:behaviors>
          <w:behavior w:val="content"/>
        </w:behaviors>
        <w:guid w:val="{7133B078-E34A-453F-BE26-A9B57DB6619D}"/>
      </w:docPartPr>
      <w:docPartBody>
        <w:p w:rsidR="00E2511A" w:rsidRDefault="001E0FA1" w:rsidP="001E0FA1">
          <w:pPr>
            <w:pStyle w:val="B594F4B0FE024F5C9AF9C94961761D99"/>
          </w:pPr>
          <w:r w:rsidRPr="008248A9">
            <w:rPr>
              <w:rStyle w:val="PlaceholderText"/>
            </w:rPr>
            <w:t>Click or tap here to enter text.</w:t>
          </w:r>
        </w:p>
      </w:docPartBody>
    </w:docPart>
    <w:docPart>
      <w:docPartPr>
        <w:name w:val="5656DF7DC2E84BA8A8F586162F155B4C"/>
        <w:category>
          <w:name w:val="General"/>
          <w:gallery w:val="placeholder"/>
        </w:category>
        <w:types>
          <w:type w:val="bbPlcHdr"/>
        </w:types>
        <w:behaviors>
          <w:behavior w:val="content"/>
        </w:behaviors>
        <w:guid w:val="{B8BA0AC8-6E79-4F8A-96DE-935F33BD159A}"/>
      </w:docPartPr>
      <w:docPartBody>
        <w:p w:rsidR="00E2511A" w:rsidRDefault="001E0FA1" w:rsidP="001E0FA1">
          <w:pPr>
            <w:pStyle w:val="5656DF7DC2E84BA8A8F586162F155B4C"/>
          </w:pPr>
          <w:r w:rsidRPr="008248A9">
            <w:rPr>
              <w:rStyle w:val="PlaceholderText"/>
            </w:rPr>
            <w:t>Click or tap here to enter text.</w:t>
          </w:r>
        </w:p>
      </w:docPartBody>
    </w:docPart>
    <w:docPart>
      <w:docPartPr>
        <w:name w:val="759E19DB1EA14B4597BCD1E58C080441"/>
        <w:category>
          <w:name w:val="General"/>
          <w:gallery w:val="placeholder"/>
        </w:category>
        <w:types>
          <w:type w:val="bbPlcHdr"/>
        </w:types>
        <w:behaviors>
          <w:behavior w:val="content"/>
        </w:behaviors>
        <w:guid w:val="{F495E33F-EE90-45DE-B50A-29C7336FF427}"/>
      </w:docPartPr>
      <w:docPartBody>
        <w:p w:rsidR="00E2511A" w:rsidRDefault="001E0FA1" w:rsidP="001E0FA1">
          <w:pPr>
            <w:pStyle w:val="759E19DB1EA14B4597BCD1E58C080441"/>
          </w:pPr>
          <w:r w:rsidRPr="008248A9">
            <w:rPr>
              <w:rStyle w:val="PlaceholderText"/>
            </w:rPr>
            <w:t>Click or tap here to enter text.</w:t>
          </w:r>
        </w:p>
      </w:docPartBody>
    </w:docPart>
    <w:docPart>
      <w:docPartPr>
        <w:name w:val="81B8A51F52BC4B019EDA0C98CD095B39"/>
        <w:category>
          <w:name w:val="General"/>
          <w:gallery w:val="placeholder"/>
        </w:category>
        <w:types>
          <w:type w:val="bbPlcHdr"/>
        </w:types>
        <w:behaviors>
          <w:behavior w:val="content"/>
        </w:behaviors>
        <w:guid w:val="{EA3D9BE3-AB66-48B9-BA63-EA4658FDCE52}"/>
      </w:docPartPr>
      <w:docPartBody>
        <w:p w:rsidR="00E2511A" w:rsidRDefault="001E0FA1" w:rsidP="001E0FA1">
          <w:pPr>
            <w:pStyle w:val="81B8A51F52BC4B019EDA0C98CD095B39"/>
          </w:pPr>
          <w:r w:rsidRPr="008248A9">
            <w:rPr>
              <w:rStyle w:val="PlaceholderText"/>
            </w:rPr>
            <w:t>Click or tap here to enter text.</w:t>
          </w:r>
        </w:p>
      </w:docPartBody>
    </w:docPart>
    <w:docPart>
      <w:docPartPr>
        <w:name w:val="9846DA5A59C64780A6A77DB5F181106E"/>
        <w:category>
          <w:name w:val="General"/>
          <w:gallery w:val="placeholder"/>
        </w:category>
        <w:types>
          <w:type w:val="bbPlcHdr"/>
        </w:types>
        <w:behaviors>
          <w:behavior w:val="content"/>
        </w:behaviors>
        <w:guid w:val="{1B6BE606-C041-4F16-BF9A-D64ABC4601FD}"/>
      </w:docPartPr>
      <w:docPartBody>
        <w:p w:rsidR="00E2511A" w:rsidRDefault="001E0FA1" w:rsidP="001E0FA1">
          <w:pPr>
            <w:pStyle w:val="9846DA5A59C64780A6A77DB5F181106E"/>
          </w:pPr>
          <w:r w:rsidRPr="008248A9">
            <w:rPr>
              <w:rStyle w:val="PlaceholderText"/>
            </w:rPr>
            <w:t>Click or tap here to enter text.</w:t>
          </w:r>
        </w:p>
      </w:docPartBody>
    </w:docPart>
    <w:docPart>
      <w:docPartPr>
        <w:name w:val="D5845D9ED1D0490189AD81B9F64FE44C"/>
        <w:category>
          <w:name w:val="General"/>
          <w:gallery w:val="placeholder"/>
        </w:category>
        <w:types>
          <w:type w:val="bbPlcHdr"/>
        </w:types>
        <w:behaviors>
          <w:behavior w:val="content"/>
        </w:behaviors>
        <w:guid w:val="{53E16B47-8EB2-4BE8-BF67-BAE56F480514}"/>
      </w:docPartPr>
      <w:docPartBody>
        <w:p w:rsidR="00E2511A" w:rsidRDefault="001E0FA1" w:rsidP="001E0FA1">
          <w:pPr>
            <w:pStyle w:val="D5845D9ED1D0490189AD81B9F64FE44C"/>
          </w:pPr>
          <w:r w:rsidRPr="008248A9">
            <w:rPr>
              <w:rStyle w:val="PlaceholderText"/>
            </w:rPr>
            <w:t>Click or tap here to enter text.</w:t>
          </w:r>
        </w:p>
      </w:docPartBody>
    </w:docPart>
    <w:docPart>
      <w:docPartPr>
        <w:name w:val="5F7900CF410DC14C9E17485F642F2A63"/>
        <w:category>
          <w:name w:val="General"/>
          <w:gallery w:val="placeholder"/>
        </w:category>
        <w:types>
          <w:type w:val="bbPlcHdr"/>
        </w:types>
        <w:behaviors>
          <w:behavior w:val="content"/>
        </w:behaviors>
        <w:guid w:val="{00D39A1B-0608-284E-A25C-2B45FB497BFE}"/>
      </w:docPartPr>
      <w:docPartBody>
        <w:p w:rsidR="001F1860" w:rsidRDefault="001B59C9" w:rsidP="001B59C9">
          <w:pPr>
            <w:pStyle w:val="5F7900CF410DC14C9E17485F642F2A63"/>
          </w:pPr>
          <w:r w:rsidRPr="008248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AEA"/>
    <w:rsid w:val="00004D0D"/>
    <w:rsid w:val="00094D90"/>
    <w:rsid w:val="000A2F47"/>
    <w:rsid w:val="000C0D6B"/>
    <w:rsid w:val="000D6722"/>
    <w:rsid w:val="001024CA"/>
    <w:rsid w:val="00175296"/>
    <w:rsid w:val="001B59C9"/>
    <w:rsid w:val="001E0FA1"/>
    <w:rsid w:val="001F1860"/>
    <w:rsid w:val="001F46C3"/>
    <w:rsid w:val="002318F3"/>
    <w:rsid w:val="00264EF4"/>
    <w:rsid w:val="0036707E"/>
    <w:rsid w:val="00437F0E"/>
    <w:rsid w:val="00474E5E"/>
    <w:rsid w:val="00513FC4"/>
    <w:rsid w:val="005479C1"/>
    <w:rsid w:val="0056461E"/>
    <w:rsid w:val="00594F16"/>
    <w:rsid w:val="005C6DDE"/>
    <w:rsid w:val="005E7A57"/>
    <w:rsid w:val="006225D6"/>
    <w:rsid w:val="006527B0"/>
    <w:rsid w:val="0069339A"/>
    <w:rsid w:val="006F68F9"/>
    <w:rsid w:val="00713306"/>
    <w:rsid w:val="00713811"/>
    <w:rsid w:val="00730917"/>
    <w:rsid w:val="007C7146"/>
    <w:rsid w:val="007F1527"/>
    <w:rsid w:val="00893AC5"/>
    <w:rsid w:val="00895F55"/>
    <w:rsid w:val="008B3041"/>
    <w:rsid w:val="00917060"/>
    <w:rsid w:val="009615ED"/>
    <w:rsid w:val="00991806"/>
    <w:rsid w:val="00A2781C"/>
    <w:rsid w:val="00A754B7"/>
    <w:rsid w:val="00B47615"/>
    <w:rsid w:val="00B54501"/>
    <w:rsid w:val="00B62AEA"/>
    <w:rsid w:val="00BD65E0"/>
    <w:rsid w:val="00C30846"/>
    <w:rsid w:val="00C53346"/>
    <w:rsid w:val="00CB101B"/>
    <w:rsid w:val="00CD6908"/>
    <w:rsid w:val="00DA1AE3"/>
    <w:rsid w:val="00E2511A"/>
    <w:rsid w:val="00E65E55"/>
    <w:rsid w:val="00F24B2A"/>
    <w:rsid w:val="00F421A2"/>
    <w:rsid w:val="00F54A5E"/>
    <w:rsid w:val="00F572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59C9"/>
  </w:style>
  <w:style w:type="paragraph" w:customStyle="1" w:styleId="42ED9573A6BA4309B1512191C5DFB851">
    <w:name w:val="42ED9573A6BA4309B1512191C5DFB851"/>
    <w:rsid w:val="00713306"/>
  </w:style>
  <w:style w:type="paragraph" w:customStyle="1" w:styleId="5166B42F92CC4DF6B1DD944AE1EACC62">
    <w:name w:val="5166B42F92CC4DF6B1DD944AE1EACC62"/>
    <w:rsid w:val="00474E5E"/>
  </w:style>
  <w:style w:type="paragraph" w:customStyle="1" w:styleId="25225D3DB33540319146A7B2213A63A9">
    <w:name w:val="25225D3DB33540319146A7B2213A63A9"/>
    <w:rsid w:val="001E0FA1"/>
  </w:style>
  <w:style w:type="paragraph" w:customStyle="1" w:styleId="F7D18C1388734E79A78C218889A39D1D">
    <w:name w:val="F7D18C1388734E79A78C218889A39D1D"/>
    <w:rsid w:val="001E0FA1"/>
  </w:style>
  <w:style w:type="paragraph" w:customStyle="1" w:styleId="68098BFD5BC348E4B0A17DD1CB59015D">
    <w:name w:val="68098BFD5BC348E4B0A17DD1CB59015D"/>
    <w:rsid w:val="001E0FA1"/>
  </w:style>
  <w:style w:type="paragraph" w:customStyle="1" w:styleId="B594F4B0FE024F5C9AF9C94961761D99">
    <w:name w:val="B594F4B0FE024F5C9AF9C94961761D99"/>
    <w:rsid w:val="001E0FA1"/>
  </w:style>
  <w:style w:type="paragraph" w:customStyle="1" w:styleId="5656DF7DC2E84BA8A8F586162F155B4C">
    <w:name w:val="5656DF7DC2E84BA8A8F586162F155B4C"/>
    <w:rsid w:val="001E0FA1"/>
  </w:style>
  <w:style w:type="paragraph" w:customStyle="1" w:styleId="759E19DB1EA14B4597BCD1E58C080441">
    <w:name w:val="759E19DB1EA14B4597BCD1E58C080441"/>
    <w:rsid w:val="001E0FA1"/>
  </w:style>
  <w:style w:type="paragraph" w:customStyle="1" w:styleId="81B8A51F52BC4B019EDA0C98CD095B39">
    <w:name w:val="81B8A51F52BC4B019EDA0C98CD095B39"/>
    <w:rsid w:val="001E0FA1"/>
  </w:style>
  <w:style w:type="paragraph" w:customStyle="1" w:styleId="9846DA5A59C64780A6A77DB5F181106E">
    <w:name w:val="9846DA5A59C64780A6A77DB5F181106E"/>
    <w:rsid w:val="001E0FA1"/>
  </w:style>
  <w:style w:type="paragraph" w:customStyle="1" w:styleId="D5845D9ED1D0490189AD81B9F64FE44C">
    <w:name w:val="D5845D9ED1D0490189AD81B9F64FE44C"/>
    <w:rsid w:val="001E0FA1"/>
  </w:style>
  <w:style w:type="paragraph" w:customStyle="1" w:styleId="5F7900CF410DC14C9E17485F642F2A63">
    <w:name w:val="5F7900CF410DC14C9E17485F642F2A63"/>
    <w:rsid w:val="001B59C9"/>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477CB-0667-4F91-8E17-1CB25DD68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Lab_template.dotx</Template>
  <TotalTime>41</TotalTime>
  <Pages>22</Pages>
  <Words>2534</Words>
  <Characters>14448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Lab7 Worksheet</vt:lpstr>
    </vt:vector>
  </TitlesOfParts>
  <Company>M.S.U.</Company>
  <LinksUpToDate>false</LinksUpToDate>
  <CharactersWithSpaces>16949</CharactersWithSpaces>
  <SharedDoc>false</SharedDoc>
  <HLinks>
    <vt:vector size="6" baseType="variant">
      <vt:variant>
        <vt:i4>524379</vt:i4>
      </vt:variant>
      <vt:variant>
        <vt:i4>0</vt:i4>
      </vt:variant>
      <vt:variant>
        <vt:i4>0</vt:i4>
      </vt:variant>
      <vt:variant>
        <vt:i4>5</vt:i4>
      </vt:variant>
      <vt:variant>
        <vt:lpwstr>http://www.cprogramming.com/tutorial/c-tutorial.html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Lab7 Worksheet</dc:title>
  <dc:creator>mason;parsneja</dc:creator>
  <cp:lastModifiedBy>AHMED OSAMA</cp:lastModifiedBy>
  <cp:revision>5</cp:revision>
  <cp:lastPrinted>2020-03-08T22:09:00Z</cp:lastPrinted>
  <dcterms:created xsi:type="dcterms:W3CDTF">2024-04-11T22:41:00Z</dcterms:created>
  <dcterms:modified xsi:type="dcterms:W3CDTF">2024-04-14T22:50:00Z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 number">
    <vt:lpwstr>5</vt:lpwstr>
  </property>
</Properties>
</file>